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813"/>
        <w:gridCol w:w="2839"/>
        <w:gridCol w:w="2705"/>
        <w:gridCol w:w="2380"/>
      </w:tblGrid>
      <w:tr w:rsidR="00CB174D" w:rsidRPr="00AA0A95" w14:paraId="6BF3222D" w14:textId="77777777" w:rsidTr="00ED12FF">
        <w:trPr>
          <w:cantSplit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2956C9" w14:textId="77777777" w:rsidR="00CB174D" w:rsidRPr="003E7F5B" w:rsidRDefault="00CB174D" w:rsidP="001D2B55">
            <w:pPr>
              <w:spacing w:before="2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bookmarkStart w:id="0" w:name="_Toc340733725"/>
            <w:r w:rsidRPr="003E7F5B">
              <w:rPr>
                <w:rFonts w:asciiTheme="minorHAnsi" w:hAnsiTheme="minorHAnsi" w:cstheme="minorHAnsi"/>
                <w:b/>
                <w:sz w:val="20"/>
                <w:szCs w:val="20"/>
              </w:rPr>
              <w:t>Approvers</w:t>
            </w:r>
          </w:p>
        </w:tc>
      </w:tr>
      <w:tr w:rsidR="00CB174D" w:rsidRPr="00AA0A95" w14:paraId="07B58CB9" w14:textId="77777777" w:rsidTr="00ED12FF">
        <w:trPr>
          <w:cantSplit/>
        </w:trPr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9730B49" w14:textId="77777777" w:rsidR="00CB174D" w:rsidRPr="003E7F5B" w:rsidRDefault="00CB174D" w:rsidP="001D2B55">
            <w:pPr>
              <w:spacing w:before="2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E7F5B">
              <w:rPr>
                <w:rFonts w:asciiTheme="minorHAnsi" w:hAnsiTheme="minorHAnsi" w:cstheme="minorHAnsi"/>
                <w:b/>
                <w:sz w:val="20"/>
                <w:szCs w:val="20"/>
              </w:rPr>
              <w:t>Function/Role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D84E1EE" w14:textId="77777777" w:rsidR="00CB174D" w:rsidRPr="003E7F5B" w:rsidRDefault="00CB174D" w:rsidP="001D2B55">
            <w:pPr>
              <w:spacing w:before="2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E7F5B">
              <w:rPr>
                <w:rFonts w:asciiTheme="minorHAnsi" w:hAnsiTheme="minorHAnsi" w:cstheme="minorHAnsi"/>
                <w:b/>
                <w:sz w:val="20"/>
                <w:szCs w:val="20"/>
              </w:rPr>
              <w:t>Name</w:t>
            </w:r>
          </w:p>
        </w:tc>
        <w:tc>
          <w:tcPr>
            <w:tcW w:w="1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DDC75AC" w14:textId="77777777" w:rsidR="00CB174D" w:rsidRPr="003E7F5B" w:rsidRDefault="00CB174D" w:rsidP="001D2B55">
            <w:pPr>
              <w:spacing w:before="2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E7F5B">
              <w:rPr>
                <w:rFonts w:asciiTheme="minorHAnsi" w:hAnsiTheme="minorHAnsi" w:cstheme="minorHAnsi"/>
                <w:b/>
                <w:sz w:val="20"/>
                <w:szCs w:val="20"/>
              </w:rPr>
              <w:t>Approver Signature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D9B3E65" w14:textId="77777777" w:rsidR="00CB174D" w:rsidRPr="003E7F5B" w:rsidRDefault="00CB174D" w:rsidP="001D2B55">
            <w:pPr>
              <w:spacing w:before="2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E7F5B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  <w:r w:rsidRPr="003E7F5B">
              <w:rPr>
                <w:rStyle w:val="FootnoteReference"/>
                <w:rFonts w:asciiTheme="minorHAnsi" w:hAnsiTheme="minorHAnsi" w:cstheme="minorHAnsi"/>
                <w:b/>
                <w:sz w:val="20"/>
                <w:szCs w:val="20"/>
              </w:rPr>
              <w:footnoteReference w:id="1"/>
            </w:r>
          </w:p>
        </w:tc>
      </w:tr>
      <w:tr w:rsidR="00874072" w:rsidRPr="00AA0A95" w14:paraId="03053831" w14:textId="77777777" w:rsidTr="00455AEA">
        <w:trPr>
          <w:cantSplit/>
          <w:trHeight w:val="567"/>
        </w:trPr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45B7D" w14:textId="42998A48" w:rsidR="00874072" w:rsidRPr="003E7F5B" w:rsidRDefault="00874072" w:rsidP="00874072">
            <w:pPr>
              <w:pStyle w:val="TableText"/>
              <w:rPr>
                <w:rFonts w:asciiTheme="minorHAnsi" w:hAnsiTheme="minorHAnsi" w:cstheme="minorHAnsi"/>
                <w:sz w:val="20"/>
              </w:rPr>
            </w:pPr>
            <w:r>
              <w:rPr>
                <w:szCs w:val="24"/>
              </w:rPr>
              <w:t>Regulatory Engineer / Owner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6B2CA" w14:textId="0EE3AAE6" w:rsidR="00874072" w:rsidRPr="003E7F5B" w:rsidRDefault="00874072" w:rsidP="00874072">
            <w:pPr>
              <w:pStyle w:val="TableText"/>
              <w:rPr>
                <w:rFonts w:asciiTheme="minorHAnsi" w:hAnsiTheme="minorHAnsi" w:cstheme="minorHAnsi"/>
                <w:sz w:val="20"/>
              </w:rPr>
            </w:pPr>
            <w:r>
              <w:rPr>
                <w:szCs w:val="24"/>
              </w:rPr>
              <w:t>Nhat Kha Bui</w:t>
            </w:r>
          </w:p>
        </w:tc>
        <w:tc>
          <w:tcPr>
            <w:tcW w:w="261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7B01E9" w14:textId="03FD7D62" w:rsidR="00874072" w:rsidRPr="003E7F5B" w:rsidRDefault="00874072" w:rsidP="00874072">
            <w:pPr>
              <w:pStyle w:val="TableText"/>
              <w:rPr>
                <w:rFonts w:asciiTheme="minorHAnsi" w:hAnsiTheme="minorHAnsi" w:cstheme="minorHAnsi"/>
                <w:sz w:val="20"/>
              </w:rPr>
            </w:pPr>
            <w:r>
              <w:rPr>
                <w:szCs w:val="24"/>
              </w:rPr>
              <w:t xml:space="preserve">See </w:t>
            </w:r>
            <w:r w:rsidRPr="00BB3A6D">
              <w:rPr>
                <w:szCs w:val="24"/>
              </w:rPr>
              <w:t>TRACE-B300-2022-01-55684</w:t>
            </w:r>
          </w:p>
        </w:tc>
      </w:tr>
      <w:tr w:rsidR="00874072" w:rsidRPr="00AA0A95" w14:paraId="1FC751A7" w14:textId="77777777" w:rsidTr="00455AEA">
        <w:trPr>
          <w:cantSplit/>
          <w:trHeight w:val="567"/>
        </w:trPr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E4A0A" w14:textId="1A44B602" w:rsidR="00874072" w:rsidRDefault="00874072" w:rsidP="00874072">
            <w:pPr>
              <w:pStyle w:val="TableText"/>
              <w:rPr>
                <w:rFonts w:asciiTheme="minorHAnsi" w:hAnsiTheme="minorHAnsi" w:cstheme="minorHAnsi"/>
                <w:sz w:val="20"/>
              </w:rPr>
            </w:pPr>
            <w:r>
              <w:rPr>
                <w:szCs w:val="24"/>
              </w:rPr>
              <w:t>Quality Engineer / Reviewer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B3374" w14:textId="01CAFACF" w:rsidR="00874072" w:rsidRDefault="00874072" w:rsidP="00874072">
            <w:pPr>
              <w:pStyle w:val="TableText"/>
              <w:rPr>
                <w:rFonts w:asciiTheme="minorHAnsi" w:hAnsiTheme="minorHAnsi" w:cstheme="minorHAnsi"/>
                <w:sz w:val="20"/>
              </w:rPr>
            </w:pPr>
            <w:r>
              <w:rPr>
                <w:szCs w:val="24"/>
              </w:rPr>
              <w:t>Sebastian Schoellkopf</w:t>
            </w:r>
          </w:p>
        </w:tc>
        <w:tc>
          <w:tcPr>
            <w:tcW w:w="2611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1D078" w14:textId="77777777" w:rsidR="00874072" w:rsidRPr="003E7F5B" w:rsidRDefault="00874072" w:rsidP="00874072">
            <w:pPr>
              <w:pStyle w:val="TableText"/>
              <w:rPr>
                <w:rFonts w:asciiTheme="minorHAnsi" w:hAnsiTheme="minorHAnsi" w:cstheme="minorHAnsi"/>
                <w:sz w:val="20"/>
              </w:rPr>
            </w:pPr>
          </w:p>
        </w:tc>
      </w:tr>
      <w:tr w:rsidR="00874072" w:rsidRPr="00AA0A95" w14:paraId="1198C938" w14:textId="77777777" w:rsidTr="00455AEA">
        <w:trPr>
          <w:cantSplit/>
          <w:trHeight w:val="567"/>
        </w:trPr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967FE" w14:textId="3DA83EC9" w:rsidR="00874072" w:rsidRPr="003E7F5B" w:rsidRDefault="00874072" w:rsidP="00874072">
            <w:pPr>
              <w:pStyle w:val="TableText"/>
              <w:rPr>
                <w:rFonts w:asciiTheme="minorHAnsi" w:hAnsiTheme="minorHAnsi" w:cstheme="minorHAnsi"/>
                <w:sz w:val="20"/>
              </w:rPr>
            </w:pPr>
            <w:r>
              <w:rPr>
                <w:iCs/>
                <w:szCs w:val="24"/>
              </w:rPr>
              <w:t>Manufacturing Engineer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78451" w14:textId="39E341D4" w:rsidR="00874072" w:rsidRPr="003E7F5B" w:rsidRDefault="00874072" w:rsidP="00874072">
            <w:pPr>
              <w:pStyle w:val="TableText"/>
              <w:rPr>
                <w:rFonts w:asciiTheme="minorHAnsi" w:hAnsiTheme="minorHAnsi" w:cstheme="minorHAnsi"/>
                <w:sz w:val="20"/>
              </w:rPr>
            </w:pPr>
            <w:r>
              <w:rPr>
                <w:szCs w:val="24"/>
              </w:rPr>
              <w:t>Vanessa Schmid</w:t>
            </w:r>
          </w:p>
        </w:tc>
        <w:tc>
          <w:tcPr>
            <w:tcW w:w="2611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AD923" w14:textId="0E0BDD38" w:rsidR="00874072" w:rsidRPr="003E7F5B" w:rsidRDefault="00874072" w:rsidP="00874072">
            <w:pPr>
              <w:pStyle w:val="TableText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77E84D04" w14:textId="77777777" w:rsidR="00CB174D" w:rsidRPr="00AA0A95" w:rsidRDefault="00CB174D" w:rsidP="00CB174D">
      <w:pPr>
        <w:tabs>
          <w:tab w:val="left" w:pos="9140"/>
        </w:tabs>
        <w:spacing w:after="0"/>
        <w:rPr>
          <w:rFonts w:asciiTheme="minorHAnsi" w:hAnsiTheme="minorHAnsi" w:cstheme="minorHAnsi"/>
        </w:rPr>
      </w:pPr>
    </w:p>
    <w:p w14:paraId="25DF9AAD" w14:textId="77777777" w:rsidR="00CB174D" w:rsidRPr="00AA0A95" w:rsidRDefault="00CB174D" w:rsidP="00CB174D">
      <w:pPr>
        <w:tabs>
          <w:tab w:val="left" w:pos="9140"/>
        </w:tabs>
        <w:spacing w:after="0"/>
        <w:rPr>
          <w:rFonts w:asciiTheme="minorHAnsi" w:hAnsiTheme="minorHAnsi" w:cstheme="minorHAnsi"/>
        </w:rPr>
      </w:pP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833"/>
        <w:gridCol w:w="7904"/>
      </w:tblGrid>
      <w:tr w:rsidR="00CB174D" w:rsidRPr="00AA0A95" w14:paraId="3C08B25C" w14:textId="77777777" w:rsidTr="001D2B55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3D9B05" w14:textId="77777777" w:rsidR="00CB174D" w:rsidRPr="00D95AE8" w:rsidRDefault="00CB174D" w:rsidP="001D2B55">
            <w:pPr>
              <w:pStyle w:val="TableHeaderText"/>
              <w:spacing w:before="20"/>
              <w:rPr>
                <w:rFonts w:asciiTheme="minorHAnsi" w:hAnsiTheme="minorHAnsi" w:cstheme="minorHAnsi"/>
              </w:rPr>
            </w:pPr>
            <w:r w:rsidRPr="00D95AE8">
              <w:rPr>
                <w:rFonts w:asciiTheme="minorHAnsi" w:hAnsiTheme="minorHAnsi" w:cstheme="minorHAnsi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C70BCD2" w14:textId="77777777" w:rsidR="00CB174D" w:rsidRPr="00D95AE8" w:rsidRDefault="00CB174D" w:rsidP="001D2B55">
            <w:pPr>
              <w:pStyle w:val="TableHeaderText"/>
              <w:spacing w:before="20"/>
              <w:rPr>
                <w:rFonts w:asciiTheme="minorHAnsi" w:hAnsiTheme="minorHAnsi" w:cstheme="minorHAnsi"/>
              </w:rPr>
            </w:pPr>
            <w:r w:rsidRPr="00D95AE8">
              <w:rPr>
                <w:rFonts w:asciiTheme="minorHAnsi" w:hAnsiTheme="minorHAnsi" w:cstheme="minorHAnsi"/>
              </w:rPr>
              <w:t>Change Description in Brief</w:t>
            </w:r>
          </w:p>
        </w:tc>
      </w:tr>
      <w:tr w:rsidR="00CB174D" w:rsidRPr="00AA0A95" w14:paraId="433CA022" w14:textId="77777777" w:rsidTr="001D2B55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F46D1" w14:textId="77777777" w:rsidR="00CB174D" w:rsidRPr="00AA0A95" w:rsidRDefault="00CB174D" w:rsidP="001D2B55">
            <w:pPr>
              <w:pStyle w:val="TableText"/>
              <w:rPr>
                <w:rFonts w:asciiTheme="minorHAnsi" w:hAnsiTheme="minorHAnsi" w:cstheme="minorHAnsi"/>
                <w:sz w:val="18"/>
                <w:szCs w:val="22"/>
              </w:rPr>
            </w:pPr>
            <w:r w:rsidRPr="00AA0A95">
              <w:rPr>
                <w:rFonts w:asciiTheme="minorHAnsi" w:hAnsiTheme="minorHAnsi" w:cstheme="minorHAnsi"/>
                <w:sz w:val="18"/>
                <w:szCs w:val="22"/>
              </w:rPr>
              <w:t>Previous revisions see revision history on page 2</w:t>
            </w:r>
          </w:p>
        </w:tc>
      </w:tr>
      <w:tr w:rsidR="00DD7D1F" w:rsidRPr="00AA0A95" w14:paraId="035FFDAB" w14:textId="77777777" w:rsidTr="001D2B55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81AE3" w14:textId="6C85CA9F" w:rsidR="00DD7D1F" w:rsidRPr="00D95AE8" w:rsidRDefault="007527A3" w:rsidP="00DD7D1F">
            <w:pPr>
              <w:pStyle w:val="TableText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C2479" w14:textId="62960547" w:rsidR="00DD7D1F" w:rsidRPr="00D95AE8" w:rsidRDefault="00455AEA" w:rsidP="00FD6465">
            <w:pPr>
              <w:pStyle w:val="TableTex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Initial Release of the symbol</w:t>
            </w:r>
          </w:p>
        </w:tc>
      </w:tr>
    </w:tbl>
    <w:p w14:paraId="14933615" w14:textId="2A6E18C8" w:rsidR="001A3112" w:rsidRDefault="001A3112" w:rsidP="00CB174D">
      <w:pPr>
        <w:tabs>
          <w:tab w:val="left" w:pos="9140"/>
        </w:tabs>
        <w:spacing w:after="0"/>
        <w:rPr>
          <w:rFonts w:asciiTheme="minorHAnsi" w:hAnsiTheme="minorHAnsi" w:cstheme="minorHAnsi"/>
        </w:rPr>
      </w:pPr>
    </w:p>
    <w:p w14:paraId="5CB986F9" w14:textId="77777777" w:rsidR="001A3112" w:rsidRDefault="001A3112">
      <w:p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2460A386" w14:textId="77777777" w:rsidR="00CB174D" w:rsidRPr="00AA0A95" w:rsidRDefault="00CB174D" w:rsidP="00CB174D">
      <w:pPr>
        <w:tabs>
          <w:tab w:val="left" w:pos="9140"/>
        </w:tabs>
        <w:spacing w:after="0"/>
        <w:rPr>
          <w:rFonts w:asciiTheme="minorHAnsi" w:hAnsiTheme="minorHAnsi" w:cstheme="minorHAnsi"/>
        </w:rPr>
      </w:pPr>
    </w:p>
    <w:p w14:paraId="0622FC17" w14:textId="4D4D5D09" w:rsidR="00D07E13" w:rsidRPr="00AA0A95" w:rsidRDefault="00D07E13" w:rsidP="00D07E13">
      <w:pPr>
        <w:pStyle w:val="TableText"/>
        <w:spacing w:after="120"/>
        <w:rPr>
          <w:rFonts w:asciiTheme="minorHAnsi" w:hAnsiTheme="minorHAnsi" w:cstheme="minorHAnsi"/>
          <w:b/>
          <w:sz w:val="36"/>
          <w:szCs w:val="36"/>
        </w:rPr>
      </w:pPr>
      <w:r w:rsidRPr="00AA0A95">
        <w:rPr>
          <w:rFonts w:asciiTheme="minorHAnsi" w:hAnsiTheme="minorHAnsi" w:cstheme="minorHAnsi"/>
          <w:b/>
          <w:sz w:val="36"/>
          <w:szCs w:val="36"/>
        </w:rPr>
        <w:t>Revision History</w:t>
      </w:r>
    </w:p>
    <w:tbl>
      <w:tblPr>
        <w:tblW w:w="4863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415"/>
        <w:gridCol w:w="8055"/>
      </w:tblGrid>
      <w:tr w:rsidR="00D07E13" w:rsidRPr="00AA0A95" w14:paraId="7C90C6A1" w14:textId="77777777" w:rsidTr="00941373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2DA147" w14:textId="77777777" w:rsidR="00D07E13" w:rsidRPr="00D95AE8" w:rsidRDefault="00D07E13" w:rsidP="00941373">
            <w:pPr>
              <w:pStyle w:val="TableHeaderText"/>
              <w:spacing w:before="20"/>
              <w:rPr>
                <w:rFonts w:asciiTheme="minorHAnsi" w:hAnsiTheme="minorHAnsi" w:cstheme="minorHAnsi"/>
              </w:rPr>
            </w:pPr>
            <w:r w:rsidRPr="00D95AE8">
              <w:rPr>
                <w:rFonts w:asciiTheme="minorHAnsi" w:hAnsiTheme="minorHAnsi" w:cstheme="minorHAnsi"/>
              </w:rPr>
              <w:t>Revision History (previous revisions)</w:t>
            </w:r>
          </w:p>
        </w:tc>
      </w:tr>
      <w:tr w:rsidR="00D07E13" w:rsidRPr="00AA0A95" w14:paraId="4375440B" w14:textId="77777777" w:rsidTr="00941373">
        <w:trPr>
          <w:cantSplit/>
          <w:tblHeader/>
        </w:trPr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9210446" w14:textId="77777777" w:rsidR="00D07E13" w:rsidRPr="00D95AE8" w:rsidRDefault="00D07E13" w:rsidP="00941373">
            <w:pPr>
              <w:pStyle w:val="TableHeaderText"/>
              <w:spacing w:before="20"/>
              <w:rPr>
                <w:rFonts w:asciiTheme="minorHAnsi" w:hAnsiTheme="minorHAnsi" w:cstheme="minorHAnsi"/>
              </w:rPr>
            </w:pPr>
            <w:r w:rsidRPr="00D95AE8">
              <w:rPr>
                <w:rFonts w:asciiTheme="minorHAnsi" w:hAnsiTheme="minorHAnsi" w:cstheme="minorHAnsi"/>
              </w:rPr>
              <w:t>Revision</w:t>
            </w:r>
          </w:p>
        </w:tc>
        <w:tc>
          <w:tcPr>
            <w:tcW w:w="4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ADDFF2" w14:textId="77777777" w:rsidR="00D07E13" w:rsidRPr="00D95AE8" w:rsidRDefault="00D07E13" w:rsidP="00941373">
            <w:pPr>
              <w:pStyle w:val="TableHeaderText"/>
              <w:spacing w:before="20"/>
              <w:rPr>
                <w:rFonts w:asciiTheme="minorHAnsi" w:hAnsiTheme="minorHAnsi" w:cstheme="minorHAnsi"/>
              </w:rPr>
            </w:pPr>
            <w:r w:rsidRPr="00D95AE8">
              <w:rPr>
                <w:rFonts w:asciiTheme="minorHAnsi" w:hAnsiTheme="minorHAnsi" w:cstheme="minorHAnsi"/>
              </w:rPr>
              <w:t>Change Description in Brief</w:t>
            </w:r>
          </w:p>
        </w:tc>
      </w:tr>
      <w:tr w:rsidR="00D07E13" w:rsidRPr="00AA0A95" w14:paraId="458836DF" w14:textId="77777777" w:rsidTr="00941373">
        <w:trPr>
          <w:cantSplit/>
          <w:tblHeader/>
        </w:trPr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040E0" w14:textId="5C1FB41B" w:rsidR="00D07E13" w:rsidRPr="00D95AE8" w:rsidRDefault="00C856E0" w:rsidP="00941373">
            <w:pPr>
              <w:pStyle w:val="TableText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N/A</w:t>
            </w:r>
          </w:p>
        </w:tc>
        <w:tc>
          <w:tcPr>
            <w:tcW w:w="4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593E9" w14:textId="35ABA7F3" w:rsidR="00D07E13" w:rsidRPr="00D95AE8" w:rsidRDefault="00C856E0" w:rsidP="00DD7D1F">
            <w:pPr>
              <w:pStyle w:val="TableTex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N/A</w:t>
            </w:r>
          </w:p>
        </w:tc>
      </w:tr>
      <w:tr w:rsidR="00D07E13" w:rsidRPr="00AA0A95" w14:paraId="4D2C1C9D" w14:textId="77777777" w:rsidTr="00941373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DF210" w14:textId="77777777" w:rsidR="00D07E13" w:rsidRPr="00AA0A95" w:rsidRDefault="00D07E13" w:rsidP="00941373">
            <w:pPr>
              <w:pStyle w:val="TableText"/>
              <w:ind w:left="227" w:hanging="227"/>
              <w:rPr>
                <w:rFonts w:asciiTheme="minorHAnsi" w:hAnsiTheme="minorHAnsi" w:cstheme="minorHAnsi"/>
                <w:sz w:val="18"/>
                <w:szCs w:val="24"/>
              </w:rPr>
            </w:pPr>
            <w:r w:rsidRPr="00AA0A95">
              <w:rPr>
                <w:rFonts w:asciiTheme="minorHAnsi" w:hAnsiTheme="minorHAnsi" w:cstheme="minorHAnsi"/>
                <w:sz w:val="18"/>
                <w:szCs w:val="24"/>
              </w:rPr>
              <w:t xml:space="preserve">current revision </w:t>
            </w:r>
            <w:proofErr w:type="gramStart"/>
            <w:r w:rsidRPr="00AA0A95">
              <w:rPr>
                <w:rFonts w:asciiTheme="minorHAnsi" w:hAnsiTheme="minorHAnsi" w:cstheme="minorHAnsi"/>
                <w:sz w:val="18"/>
                <w:szCs w:val="24"/>
              </w:rPr>
              <w:t>see</w:t>
            </w:r>
            <w:proofErr w:type="gramEnd"/>
            <w:r w:rsidRPr="00AA0A95">
              <w:rPr>
                <w:rFonts w:asciiTheme="minorHAnsi" w:hAnsiTheme="minorHAnsi" w:cstheme="minorHAnsi"/>
                <w:sz w:val="18"/>
                <w:szCs w:val="24"/>
              </w:rPr>
              <w:t xml:space="preserve"> cover page</w:t>
            </w:r>
          </w:p>
        </w:tc>
      </w:tr>
    </w:tbl>
    <w:p w14:paraId="305293D8" w14:textId="3465D4C2" w:rsidR="00D07E13" w:rsidRPr="00AA0A95" w:rsidRDefault="00D07E13" w:rsidP="00D07E13">
      <w:pPr>
        <w:pStyle w:val="TableText"/>
        <w:rPr>
          <w:rFonts w:asciiTheme="minorHAnsi" w:hAnsiTheme="minorHAnsi" w:cstheme="minorHAnsi"/>
        </w:rPr>
      </w:pPr>
    </w:p>
    <w:p w14:paraId="4FC905D2" w14:textId="646A541A" w:rsidR="0065410F" w:rsidRPr="00AA0A95" w:rsidRDefault="0065410F">
      <w:pPr>
        <w:spacing w:after="0"/>
        <w:rPr>
          <w:rFonts w:asciiTheme="minorHAnsi" w:hAnsiTheme="minorHAnsi" w:cstheme="minorHAnsi"/>
          <w:b/>
          <w:color w:val="FF0000"/>
          <w:sz w:val="28"/>
          <w:szCs w:val="32"/>
        </w:rPr>
      </w:pPr>
      <w:r w:rsidRPr="00AA0A95">
        <w:rPr>
          <w:rFonts w:asciiTheme="minorHAnsi" w:hAnsiTheme="minorHAnsi" w:cstheme="minorHAnsi"/>
          <w:color w:val="FF0000"/>
        </w:rPr>
        <w:br w:type="page"/>
      </w:r>
    </w:p>
    <w:p w14:paraId="331341EA" w14:textId="77777777" w:rsidR="00EB13DE" w:rsidRPr="00AA0A95" w:rsidRDefault="00EB13DE" w:rsidP="00EB13DE">
      <w:pPr>
        <w:pStyle w:val="Heading1"/>
        <w:keepNext w:val="0"/>
        <w:tabs>
          <w:tab w:val="num" w:pos="432"/>
        </w:tabs>
        <w:spacing w:before="160" w:after="80"/>
        <w:ind w:left="431" w:hanging="431"/>
        <w:rPr>
          <w:rFonts w:asciiTheme="minorHAnsi" w:hAnsiTheme="minorHAnsi" w:cstheme="minorHAnsi"/>
        </w:rPr>
      </w:pPr>
      <w:bookmarkStart w:id="1" w:name="_Toc535314810"/>
      <w:bookmarkStart w:id="2" w:name="_Toc535502183"/>
      <w:bookmarkStart w:id="3" w:name="_Toc535502184"/>
      <w:bookmarkEnd w:id="1"/>
      <w:bookmarkEnd w:id="2"/>
      <w:r w:rsidRPr="00AA0A95">
        <w:rPr>
          <w:rFonts w:asciiTheme="minorHAnsi" w:hAnsiTheme="minorHAnsi" w:cstheme="minorHAnsi"/>
        </w:rPr>
        <w:lastRenderedPageBreak/>
        <w:t>Identifier</w:t>
      </w:r>
      <w:bookmarkEnd w:id="0"/>
      <w:bookmarkEnd w:id="3"/>
    </w:p>
    <w:tbl>
      <w:tblPr>
        <w:tblStyle w:val="TableGrid"/>
        <w:tblW w:w="0" w:type="auto"/>
        <w:tblInd w:w="724" w:type="dxa"/>
        <w:tblLook w:val="04A0" w:firstRow="1" w:lastRow="0" w:firstColumn="1" w:lastColumn="0" w:noHBand="0" w:noVBand="1"/>
      </w:tblPr>
      <w:tblGrid>
        <w:gridCol w:w="929"/>
        <w:gridCol w:w="8084"/>
      </w:tblGrid>
      <w:tr w:rsidR="00EB13DE" w:rsidRPr="00AA0A95" w14:paraId="01DB98B3" w14:textId="77777777" w:rsidTr="00082C1C">
        <w:tc>
          <w:tcPr>
            <w:tcW w:w="944" w:type="dxa"/>
          </w:tcPr>
          <w:p w14:paraId="04D4750B" w14:textId="611252BF" w:rsidR="00EB13DE" w:rsidRPr="00D95AE8" w:rsidRDefault="00D07E13" w:rsidP="003F367C">
            <w:pPr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Id</w:t>
            </w:r>
          </w:p>
        </w:tc>
        <w:tc>
          <w:tcPr>
            <w:tcW w:w="8363" w:type="dxa"/>
          </w:tcPr>
          <w:p w14:paraId="659AE1F6" w14:textId="412BC566" w:rsidR="00EB13DE" w:rsidRPr="00D95AE8" w:rsidRDefault="004F61AC" w:rsidP="003F367C">
            <w:pPr>
              <w:rPr>
                <w:rFonts w:asciiTheme="minorHAnsi" w:hAnsiTheme="minorHAnsi" w:cstheme="minorHAnsi"/>
                <w:snapToGrid w:val="0"/>
                <w:color w:val="FF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0A6049</w:t>
            </w:r>
          </w:p>
        </w:tc>
      </w:tr>
      <w:tr w:rsidR="00EB13DE" w:rsidRPr="00AA0A95" w14:paraId="5C1B9262" w14:textId="77777777" w:rsidTr="00082C1C">
        <w:tc>
          <w:tcPr>
            <w:tcW w:w="944" w:type="dxa"/>
          </w:tcPr>
          <w:p w14:paraId="607DC7F1" w14:textId="16FD51B1" w:rsidR="00EB13DE" w:rsidRPr="00D95AE8" w:rsidRDefault="00D07E13" w:rsidP="003F367C">
            <w:pPr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Title</w:t>
            </w:r>
          </w:p>
        </w:tc>
        <w:tc>
          <w:tcPr>
            <w:tcW w:w="8363" w:type="dxa"/>
          </w:tcPr>
          <w:p w14:paraId="546C5C3E" w14:textId="200E2C5F" w:rsidR="00EB13DE" w:rsidRPr="00D95AE8" w:rsidRDefault="00C33A77" w:rsidP="003E7F5B">
            <w:pPr>
              <w:rPr>
                <w:rFonts w:asciiTheme="minorHAnsi" w:hAnsiTheme="minorHAnsi" w:cstheme="minorHAnsi"/>
                <w:snapToGrid w:val="0"/>
                <w:color w:val="FF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Country of Manufacturer </w:t>
            </w:r>
            <w:r w:rsidR="003A4292">
              <w:rPr>
                <w:rFonts w:asciiTheme="minorHAnsi" w:hAnsiTheme="minorHAnsi" w:cstheme="minorHAnsi"/>
                <w:sz w:val="20"/>
              </w:rPr>
              <w:t>Sweden</w:t>
            </w:r>
          </w:p>
        </w:tc>
      </w:tr>
    </w:tbl>
    <w:p w14:paraId="28CBADF8" w14:textId="1486CCBC" w:rsidR="00EB13DE" w:rsidRPr="00AA0A95" w:rsidRDefault="00EB13DE" w:rsidP="00EB13DE">
      <w:pPr>
        <w:rPr>
          <w:rFonts w:asciiTheme="minorHAnsi" w:hAnsiTheme="minorHAnsi" w:cstheme="minorHAnsi"/>
        </w:rPr>
      </w:pPr>
    </w:p>
    <w:p w14:paraId="126915DA" w14:textId="679638A4" w:rsidR="00CB174D" w:rsidRPr="00AA0A95" w:rsidRDefault="00CB174D" w:rsidP="00EB13DE">
      <w:pPr>
        <w:rPr>
          <w:rFonts w:asciiTheme="minorHAnsi" w:hAnsiTheme="minorHAnsi" w:cstheme="minorHAnsi"/>
        </w:rPr>
      </w:pPr>
      <w:r w:rsidRPr="00AA0A95">
        <w:rPr>
          <w:rFonts w:asciiTheme="minorHAnsi" w:hAnsiTheme="minorHAnsi" w:cstheme="minorHAnsi"/>
        </w:rPr>
        <w:tab/>
        <w:t>Sample:</w:t>
      </w:r>
    </w:p>
    <w:p w14:paraId="6AB26F88" w14:textId="591FC69D" w:rsidR="00CB174D" w:rsidRDefault="00235D8A" w:rsidP="00235D8A">
      <w:pPr>
        <w:ind w:left="720" w:firstLine="72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</w:t>
      </w:r>
      <w:r w:rsidR="004F61AC">
        <w:rPr>
          <w:noProof/>
        </w:rPr>
        <w:drawing>
          <wp:inline distT="0" distB="0" distL="0" distR="0" wp14:anchorId="33134BCE" wp14:editId="064FDE5A">
            <wp:extent cx="904875" cy="828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3FB0" w14:textId="6C037D85" w:rsidR="007527A3" w:rsidRDefault="007527A3" w:rsidP="007527A3">
      <w:pPr>
        <w:ind w:left="720" w:firstLine="720"/>
        <w:rPr>
          <w:rFonts w:asciiTheme="minorHAnsi" w:hAnsiTheme="minorHAnsi" w:cstheme="minorHAnsi"/>
        </w:rPr>
      </w:pPr>
    </w:p>
    <w:p w14:paraId="712077BA" w14:textId="77777777" w:rsidR="00EB13DE" w:rsidRPr="00AA0A95" w:rsidRDefault="00EB13DE" w:rsidP="00EB13DE">
      <w:pPr>
        <w:pStyle w:val="Heading1"/>
        <w:keepNext w:val="0"/>
        <w:tabs>
          <w:tab w:val="num" w:pos="432"/>
        </w:tabs>
        <w:spacing w:before="160" w:after="80"/>
        <w:ind w:left="431" w:hanging="431"/>
        <w:rPr>
          <w:rFonts w:asciiTheme="minorHAnsi" w:hAnsiTheme="minorHAnsi" w:cstheme="minorHAnsi"/>
        </w:rPr>
      </w:pPr>
      <w:bookmarkStart w:id="4" w:name="_Toc340733727"/>
      <w:bookmarkStart w:id="5" w:name="_Toc535502185"/>
      <w:r w:rsidRPr="00AA0A95">
        <w:rPr>
          <w:rFonts w:asciiTheme="minorHAnsi" w:hAnsiTheme="minorHAnsi" w:cstheme="minorHAnsi"/>
        </w:rPr>
        <w:t>Reference</w:t>
      </w:r>
      <w:bookmarkEnd w:id="4"/>
      <w:bookmarkEnd w:id="5"/>
    </w:p>
    <w:tbl>
      <w:tblPr>
        <w:tblStyle w:val="TableGrid"/>
        <w:tblW w:w="9013" w:type="dxa"/>
        <w:tblInd w:w="724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141"/>
        <w:gridCol w:w="5872"/>
      </w:tblGrid>
      <w:tr w:rsidR="00A0163E" w:rsidRPr="002D4D83" w14:paraId="44ED4AD8" w14:textId="77777777" w:rsidTr="00AE13B3">
        <w:trPr>
          <w:trHeight w:val="467"/>
        </w:trPr>
        <w:tc>
          <w:tcPr>
            <w:tcW w:w="3141" w:type="dxa"/>
          </w:tcPr>
          <w:p w14:paraId="059E0F76" w14:textId="6D2AAE46" w:rsidR="00EB13DE" w:rsidRPr="007A6879" w:rsidRDefault="00C33A77" w:rsidP="003E7F5B">
            <w:pPr>
              <w:rPr>
                <w:rFonts w:asciiTheme="minorHAnsi" w:hAnsiTheme="minorHAnsi" w:cstheme="minorHAnsi"/>
                <w:snapToGrid w:val="0"/>
                <w:sz w:val="20"/>
                <w:szCs w:val="20"/>
                <w:lang w:val="fr-FR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  <w:szCs w:val="20"/>
                <w:lang w:val="fr-FR"/>
              </w:rPr>
              <w:t>IEC</w:t>
            </w:r>
            <w:r w:rsidR="007A6879" w:rsidRPr="007A6879">
              <w:rPr>
                <w:rFonts w:asciiTheme="minorHAnsi" w:hAnsiTheme="minorHAnsi" w:cstheme="minorHAnsi"/>
                <w:snapToGrid w:val="0"/>
                <w:sz w:val="20"/>
                <w:szCs w:val="20"/>
                <w:lang w:val="fr-FR"/>
              </w:rPr>
              <w:t xml:space="preserve"> </w:t>
            </w:r>
            <w:proofErr w:type="gramStart"/>
            <w:r>
              <w:rPr>
                <w:rFonts w:asciiTheme="minorHAnsi" w:hAnsiTheme="minorHAnsi" w:cstheme="minorHAnsi"/>
                <w:snapToGrid w:val="0"/>
                <w:sz w:val="20"/>
                <w:szCs w:val="20"/>
                <w:lang w:val="fr-FR"/>
              </w:rPr>
              <w:t>60417</w:t>
            </w:r>
            <w:r w:rsidR="007A6879" w:rsidRPr="007A6879">
              <w:rPr>
                <w:rFonts w:asciiTheme="minorHAnsi" w:hAnsiTheme="minorHAnsi" w:cstheme="minorHAnsi"/>
                <w:snapToGrid w:val="0"/>
                <w:sz w:val="20"/>
                <w:szCs w:val="20"/>
                <w:lang w:val="fr-FR"/>
              </w:rPr>
              <w:t>:</w:t>
            </w:r>
            <w:proofErr w:type="gramEnd"/>
            <w:r>
              <w:rPr>
                <w:rFonts w:asciiTheme="minorHAnsi" w:hAnsiTheme="minorHAnsi" w:cstheme="minorHAnsi"/>
                <w:snapToGrid w:val="0"/>
                <w:sz w:val="20"/>
                <w:szCs w:val="20"/>
                <w:lang w:val="fr-FR"/>
              </w:rPr>
              <w:t>6049</w:t>
            </w:r>
            <w:r w:rsidR="007A6879" w:rsidRPr="007A6879">
              <w:rPr>
                <w:rFonts w:asciiTheme="minorHAnsi" w:hAnsiTheme="minorHAnsi" w:cstheme="minorHAnsi"/>
                <w:snapToGrid w:val="0"/>
                <w:sz w:val="20"/>
                <w:szCs w:val="20"/>
                <w:lang w:val="fr-FR"/>
              </w:rPr>
              <w:t xml:space="preserve"> </w:t>
            </w:r>
          </w:p>
        </w:tc>
        <w:tc>
          <w:tcPr>
            <w:tcW w:w="5872" w:type="dxa"/>
          </w:tcPr>
          <w:p w14:paraId="7F4FC45B" w14:textId="43C41812" w:rsidR="00C33A77" w:rsidRPr="00C33A77" w:rsidRDefault="00C33A77" w:rsidP="00C33A77">
            <w:pPr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 w:rsidRPr="00C33A77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To identify the country of manufacture of products.</w:t>
            </w:r>
          </w:p>
          <w:p w14:paraId="322CE559" w14:textId="223A5167" w:rsidR="00C33A77" w:rsidRPr="00C33A77" w:rsidRDefault="00C33A77" w:rsidP="00C33A77">
            <w:pPr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 w:rsidRPr="00C33A77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"</w:t>
            </w:r>
            <w:r w:rsidR="003A4292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SE</w:t>
            </w:r>
            <w:r w:rsidRPr="00C33A77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 xml:space="preserve">" </w:t>
            </w:r>
            <w:r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is the</w:t>
            </w:r>
            <w:r w:rsidRPr="00C33A77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 xml:space="preserve"> letter country code </w:t>
            </w:r>
            <w:r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 xml:space="preserve">for </w:t>
            </w:r>
            <w:r w:rsidR="003A4292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Sweden</w:t>
            </w:r>
            <w:r w:rsidRPr="00C33A77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 xml:space="preserve">as </w:t>
            </w:r>
            <w:r w:rsidRPr="00C33A77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defined in ISO 3166-1.</w:t>
            </w:r>
          </w:p>
          <w:p w14:paraId="1BC3E322" w14:textId="3BABAACC" w:rsidR="000E2C3A" w:rsidRPr="002D4D83" w:rsidRDefault="00C33A77" w:rsidP="00C33A77">
            <w:pPr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 w:rsidRPr="00C33A77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Name of manufacturer and date of manufacture may be added adjacent to this symbol.</w:t>
            </w:r>
          </w:p>
        </w:tc>
      </w:tr>
    </w:tbl>
    <w:p w14:paraId="0BBFA8E9" w14:textId="6B835EF8" w:rsidR="00EB13DE" w:rsidRPr="002D4D83" w:rsidRDefault="00EB13DE" w:rsidP="00EB13DE">
      <w:pPr>
        <w:rPr>
          <w:rFonts w:asciiTheme="minorHAnsi" w:hAnsiTheme="minorHAnsi" w:cstheme="minorHAnsi"/>
        </w:rPr>
      </w:pPr>
    </w:p>
    <w:p w14:paraId="52BFB7E1" w14:textId="77777777" w:rsidR="00EB13DE" w:rsidRPr="00AA0A95" w:rsidRDefault="00EB13DE" w:rsidP="00EB13DE">
      <w:pPr>
        <w:pStyle w:val="Heading1"/>
        <w:keepNext w:val="0"/>
        <w:tabs>
          <w:tab w:val="num" w:pos="432"/>
        </w:tabs>
        <w:spacing w:before="160" w:after="80"/>
        <w:ind w:left="431" w:hanging="431"/>
        <w:rPr>
          <w:rFonts w:asciiTheme="minorHAnsi" w:hAnsiTheme="minorHAnsi" w:cstheme="minorHAnsi"/>
          <w:lang w:val="de-DE"/>
        </w:rPr>
      </w:pPr>
      <w:bookmarkStart w:id="6" w:name="_Toc340733728"/>
      <w:bookmarkStart w:id="7" w:name="_Toc535502186"/>
      <w:r w:rsidRPr="00AA0A95">
        <w:rPr>
          <w:rFonts w:asciiTheme="minorHAnsi" w:hAnsiTheme="minorHAnsi" w:cstheme="minorHAnsi"/>
          <w:lang w:val="de-DE"/>
        </w:rPr>
        <w:t>Lifetime</w:t>
      </w:r>
      <w:bookmarkEnd w:id="6"/>
      <w:bookmarkEnd w:id="7"/>
    </w:p>
    <w:p w14:paraId="6F43E64C" w14:textId="73F1CB3F" w:rsidR="00EB13DE" w:rsidRPr="00AA0A95" w:rsidRDefault="005F0D6D" w:rsidP="00C0522A">
      <w:pPr>
        <w:ind w:left="567"/>
        <w:rPr>
          <w:rFonts w:asciiTheme="minorHAnsi" w:hAnsiTheme="minorHAnsi" w:cstheme="minorHAnsi"/>
          <w:lang w:val="de-DE"/>
        </w:rPr>
      </w:pPr>
      <w:bookmarkStart w:id="8" w:name="_Toc340733729"/>
      <w:r w:rsidRPr="00AA0A95">
        <w:rPr>
          <w:rFonts w:asciiTheme="minorHAnsi" w:hAnsiTheme="minorHAnsi" w:cstheme="minorHAnsi"/>
          <w:lang w:val="de-DE"/>
        </w:rPr>
        <w:t>N/A</w:t>
      </w:r>
    </w:p>
    <w:p w14:paraId="1AE6F244" w14:textId="46F84A30" w:rsidR="00EB13DE" w:rsidRPr="00AA0A95" w:rsidRDefault="00EB13DE" w:rsidP="00EB13DE">
      <w:pPr>
        <w:rPr>
          <w:rFonts w:asciiTheme="minorHAnsi" w:hAnsiTheme="minorHAnsi" w:cstheme="minorHAnsi"/>
          <w:lang w:val="de-DE"/>
        </w:rPr>
      </w:pPr>
    </w:p>
    <w:p w14:paraId="28E8C989" w14:textId="0F33A0C9" w:rsidR="00EB13DE" w:rsidRPr="00AA0A95" w:rsidRDefault="00D07E13" w:rsidP="00EB13DE">
      <w:pPr>
        <w:pStyle w:val="Heading1"/>
        <w:keepNext w:val="0"/>
        <w:tabs>
          <w:tab w:val="num" w:pos="432"/>
        </w:tabs>
        <w:spacing w:before="160" w:after="80"/>
        <w:ind w:left="431" w:hanging="431"/>
        <w:rPr>
          <w:rFonts w:asciiTheme="minorHAnsi" w:hAnsiTheme="minorHAnsi" w:cstheme="minorHAnsi"/>
        </w:rPr>
      </w:pPr>
      <w:bookmarkStart w:id="9" w:name="_Toc535502187"/>
      <w:bookmarkEnd w:id="8"/>
      <w:r w:rsidRPr="00AA0A95">
        <w:rPr>
          <w:rFonts w:asciiTheme="minorHAnsi" w:hAnsiTheme="minorHAnsi" w:cstheme="minorHAnsi"/>
        </w:rPr>
        <w:t>Specification</w:t>
      </w:r>
      <w:bookmarkEnd w:id="9"/>
    </w:p>
    <w:p w14:paraId="05885468" w14:textId="77777777" w:rsidR="00EB13DE" w:rsidRPr="00D95AE8" w:rsidRDefault="00EB13DE" w:rsidP="00EB13DE">
      <w:pPr>
        <w:ind w:left="602"/>
        <w:rPr>
          <w:rFonts w:asciiTheme="minorHAnsi" w:hAnsiTheme="minorHAnsi" w:cstheme="minorHAnsi"/>
          <w:sz w:val="20"/>
          <w:szCs w:val="20"/>
        </w:rPr>
      </w:pPr>
      <w:r w:rsidRPr="00D95AE8">
        <w:rPr>
          <w:rFonts w:asciiTheme="minorHAnsi" w:hAnsiTheme="minorHAnsi" w:cstheme="minorHAnsi"/>
          <w:sz w:val="20"/>
          <w:szCs w:val="20"/>
        </w:rPr>
        <w:t>Specifications which are “internal” are mark as such i.e. “Internal Spec PM-B:”</w:t>
      </w:r>
    </w:p>
    <w:tbl>
      <w:tblPr>
        <w:tblStyle w:val="TableGrid"/>
        <w:tblW w:w="9311" w:type="dxa"/>
        <w:tblInd w:w="72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945"/>
        <w:gridCol w:w="4366"/>
      </w:tblGrid>
      <w:tr w:rsidR="00EB13DE" w:rsidRPr="00D95AE8" w14:paraId="53DD6805" w14:textId="77777777" w:rsidTr="00E14A14">
        <w:tc>
          <w:tcPr>
            <w:tcW w:w="4945" w:type="dxa"/>
          </w:tcPr>
          <w:p w14:paraId="5A1ABFC5" w14:textId="7777777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Required</w:t>
            </w:r>
          </w:p>
        </w:tc>
        <w:tc>
          <w:tcPr>
            <w:tcW w:w="4366" w:type="dxa"/>
          </w:tcPr>
          <w:p w14:paraId="48F40129" w14:textId="21E63976" w:rsidR="00EB13DE" w:rsidRPr="00D95AE8" w:rsidRDefault="005F0D6D" w:rsidP="005F0D6D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symbol</w:t>
            </w:r>
          </w:p>
        </w:tc>
      </w:tr>
      <w:tr w:rsidR="007C794D" w:rsidRPr="00D95AE8" w14:paraId="5C81AF91" w14:textId="77777777" w:rsidTr="00E14A14">
        <w:trPr>
          <w:trHeight w:val="296"/>
        </w:trPr>
        <w:tc>
          <w:tcPr>
            <w:tcW w:w="4945" w:type="dxa"/>
          </w:tcPr>
          <w:p w14:paraId="6FEC77C2" w14:textId="77777777" w:rsidR="007C794D" w:rsidRPr="00D95AE8" w:rsidRDefault="007C794D" w:rsidP="007C794D">
            <w:pPr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 xml:space="preserve">Symbole </w:t>
            </w:r>
            <w:proofErr w:type="spellStart"/>
            <w:r w:rsidRPr="00D95AE8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size</w:t>
            </w:r>
            <w:proofErr w:type="spellEnd"/>
          </w:p>
        </w:tc>
        <w:tc>
          <w:tcPr>
            <w:tcW w:w="4366" w:type="dxa"/>
          </w:tcPr>
          <w:p w14:paraId="72024799" w14:textId="0E7234BC" w:rsidR="007C794D" w:rsidRPr="00C856E0" w:rsidRDefault="007C794D" w:rsidP="007C794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856E0">
              <w:rPr>
                <w:rFonts w:asciiTheme="minorHAnsi" w:hAnsiTheme="minorHAnsi" w:cstheme="minorHAnsi"/>
                <w:sz w:val="20"/>
                <w:szCs w:val="20"/>
              </w:rPr>
              <w:t>Internal Specification: minimum height 5mm</w:t>
            </w:r>
          </w:p>
        </w:tc>
      </w:tr>
      <w:tr w:rsidR="007C794D" w:rsidRPr="00D95AE8" w14:paraId="7A30515F" w14:textId="77777777" w:rsidTr="00E14A14">
        <w:tc>
          <w:tcPr>
            <w:tcW w:w="4945" w:type="dxa"/>
          </w:tcPr>
          <w:p w14:paraId="76393898" w14:textId="77777777" w:rsidR="007C794D" w:rsidRPr="00D95AE8" w:rsidRDefault="007C794D" w:rsidP="007C794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Font size</w:t>
            </w:r>
          </w:p>
          <w:p w14:paraId="0C3D2724" w14:textId="77777777" w:rsidR="007C794D" w:rsidRPr="00D95AE8" w:rsidRDefault="007C794D" w:rsidP="007C794D">
            <w:pPr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(Size in </w:t>
            </w:r>
            <w:proofErr w:type="spellStart"/>
            <w:r w:rsidRPr="00D95AE8">
              <w:rPr>
                <w:rFonts w:asciiTheme="minorHAnsi" w:hAnsiTheme="minorHAnsi" w:cstheme="minorHAnsi"/>
                <w:i/>
                <w:sz w:val="20"/>
                <w:szCs w:val="20"/>
              </w:rPr>
              <w:t>pt</w:t>
            </w:r>
            <w:proofErr w:type="spellEnd"/>
            <w:r w:rsidRPr="00D95AE8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or mm)</w:t>
            </w:r>
          </w:p>
        </w:tc>
        <w:tc>
          <w:tcPr>
            <w:tcW w:w="4366" w:type="dxa"/>
          </w:tcPr>
          <w:p w14:paraId="7DF34F26" w14:textId="7D99BB32" w:rsidR="007C794D" w:rsidRPr="007C794D" w:rsidRDefault="007C794D" w:rsidP="007C794D">
            <w:pPr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 w:rsidRPr="007C794D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N/A</w:t>
            </w:r>
          </w:p>
        </w:tc>
      </w:tr>
      <w:tr w:rsidR="00EB13DE" w:rsidRPr="00D95AE8" w14:paraId="20F79E05" w14:textId="77777777" w:rsidTr="00E14A14">
        <w:tc>
          <w:tcPr>
            <w:tcW w:w="4945" w:type="dxa"/>
          </w:tcPr>
          <w:p w14:paraId="0AD6D60A" w14:textId="7A4E22F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Font Type</w:t>
            </w:r>
          </w:p>
        </w:tc>
        <w:tc>
          <w:tcPr>
            <w:tcW w:w="4366" w:type="dxa"/>
          </w:tcPr>
          <w:p w14:paraId="54B0E2BF" w14:textId="3DA5ACF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N/A</w:t>
            </w:r>
          </w:p>
        </w:tc>
      </w:tr>
      <w:tr w:rsidR="00EB13DE" w:rsidRPr="00D95AE8" w14:paraId="0DF1D29C" w14:textId="77777777" w:rsidTr="00E14A14">
        <w:trPr>
          <w:trHeight w:val="674"/>
        </w:trPr>
        <w:tc>
          <w:tcPr>
            <w:tcW w:w="4945" w:type="dxa"/>
          </w:tcPr>
          <w:p w14:paraId="5675D71E" w14:textId="77777777" w:rsidR="00EB13DE" w:rsidRPr="00D95AE8" w:rsidRDefault="00EB13DE" w:rsidP="003F367C">
            <w:pPr>
              <w:pStyle w:val="ListParagraph"/>
              <w:ind w:left="0"/>
              <w:contextualSpacing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Spaces between text and symbol</w:t>
            </w:r>
          </w:p>
          <w:p w14:paraId="5568FC30" w14:textId="77777777" w:rsidR="00EB13DE" w:rsidRPr="00D95AE8" w:rsidRDefault="00EB13DE" w:rsidP="003F367C">
            <w:pPr>
              <w:pStyle w:val="ListParagraph"/>
              <w:ind w:left="0"/>
              <w:contextualSpacing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Exclusion:</w:t>
            </w:r>
          </w:p>
        </w:tc>
        <w:tc>
          <w:tcPr>
            <w:tcW w:w="4366" w:type="dxa"/>
          </w:tcPr>
          <w:p w14:paraId="6BE6BD1C" w14:textId="43CE2310" w:rsidR="00EB13DE" w:rsidRPr="00D95AE8" w:rsidRDefault="00EB13DE" w:rsidP="005F0D6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N/A</w:t>
            </w:r>
          </w:p>
        </w:tc>
      </w:tr>
      <w:tr w:rsidR="00EB13DE" w:rsidRPr="00D95AE8" w14:paraId="5526876F" w14:textId="77777777" w:rsidTr="00E14A14">
        <w:trPr>
          <w:trHeight w:val="341"/>
        </w:trPr>
        <w:tc>
          <w:tcPr>
            <w:tcW w:w="4945" w:type="dxa"/>
          </w:tcPr>
          <w:p w14:paraId="112972D5" w14:textId="7777777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Applicable for</w:t>
            </w:r>
          </w:p>
        </w:tc>
        <w:tc>
          <w:tcPr>
            <w:tcW w:w="4366" w:type="dxa"/>
          </w:tcPr>
          <w:p w14:paraId="6D223A61" w14:textId="18F04804" w:rsidR="00EB13DE" w:rsidRPr="00D95AE8" w:rsidRDefault="00EB13DE" w:rsidP="003F367C">
            <w:pPr>
              <w:pStyle w:val="ListParagraph"/>
              <w:ind w:left="0"/>
              <w:contextualSpacing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Product</w:t>
            </w:r>
          </w:p>
        </w:tc>
      </w:tr>
      <w:tr w:rsidR="00EB13DE" w:rsidRPr="00D95AE8" w14:paraId="22E9E6AC" w14:textId="77777777" w:rsidTr="00E14A14">
        <w:tc>
          <w:tcPr>
            <w:tcW w:w="4945" w:type="dxa"/>
          </w:tcPr>
          <w:p w14:paraId="42269241" w14:textId="7777777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Position</w:t>
            </w:r>
          </w:p>
        </w:tc>
        <w:tc>
          <w:tcPr>
            <w:tcW w:w="4366" w:type="dxa"/>
          </w:tcPr>
          <w:p w14:paraId="5CC594CA" w14:textId="2F8EA8AF" w:rsidR="00EB13DE" w:rsidRPr="00D95AE8" w:rsidRDefault="005F0D6D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N/A</w:t>
            </w:r>
          </w:p>
        </w:tc>
      </w:tr>
      <w:tr w:rsidR="00EB13DE" w:rsidRPr="00D95AE8" w14:paraId="1313A8CC" w14:textId="77777777" w:rsidTr="00E14A14">
        <w:trPr>
          <w:trHeight w:val="386"/>
        </w:trPr>
        <w:tc>
          <w:tcPr>
            <w:tcW w:w="4945" w:type="dxa"/>
          </w:tcPr>
          <w:p w14:paraId="02430D6F" w14:textId="7777777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Color</w:t>
            </w:r>
          </w:p>
        </w:tc>
        <w:tc>
          <w:tcPr>
            <w:tcW w:w="4366" w:type="dxa"/>
          </w:tcPr>
          <w:p w14:paraId="72110C59" w14:textId="704F10A7" w:rsidR="00EB13DE" w:rsidRPr="00D95AE8" w:rsidRDefault="005F0D6D" w:rsidP="00235D8A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N/A</w:t>
            </w:r>
          </w:p>
        </w:tc>
      </w:tr>
      <w:tr w:rsidR="00EB13DE" w:rsidRPr="00D95AE8" w14:paraId="07DF1213" w14:textId="77777777" w:rsidTr="00E14A14">
        <w:tc>
          <w:tcPr>
            <w:tcW w:w="4945" w:type="dxa"/>
          </w:tcPr>
          <w:p w14:paraId="743F5453" w14:textId="7777777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Variable items</w:t>
            </w:r>
          </w:p>
          <w:p w14:paraId="3C92F986" w14:textId="77777777" w:rsidR="00EB13DE" w:rsidRPr="00D95AE8" w:rsidRDefault="00EB13DE" w:rsidP="003F367C">
            <w:pPr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i/>
                <w:sz w:val="20"/>
                <w:szCs w:val="20"/>
              </w:rPr>
              <w:t>(Registration#/Product#/SN/Manufacturing Date etc. Only list the requirements, not the actual number, the number is part of the Country Device Label Matrix)</w:t>
            </w:r>
          </w:p>
        </w:tc>
        <w:tc>
          <w:tcPr>
            <w:tcW w:w="4366" w:type="dxa"/>
          </w:tcPr>
          <w:tbl>
            <w:tblPr>
              <w:tblStyle w:val="TableGrid"/>
              <w:tblW w:w="4146" w:type="dxa"/>
              <w:tblLayout w:type="fixed"/>
              <w:tblLook w:val="04A0" w:firstRow="1" w:lastRow="0" w:firstColumn="1" w:lastColumn="0" w:noHBand="0" w:noVBand="1"/>
            </w:tblPr>
            <w:tblGrid>
              <w:gridCol w:w="955"/>
              <w:gridCol w:w="3191"/>
            </w:tblGrid>
            <w:tr w:rsidR="009C3988" w:rsidRPr="00D95AE8" w14:paraId="6285B784" w14:textId="77777777" w:rsidTr="00ED075E">
              <w:trPr>
                <w:trHeight w:val="161"/>
              </w:trPr>
              <w:tc>
                <w:tcPr>
                  <w:tcW w:w="955" w:type="dxa"/>
                </w:tcPr>
                <w:p w14:paraId="6D7B6FCE" w14:textId="5EF75490" w:rsidR="009C3988" w:rsidRPr="00D95AE8" w:rsidRDefault="009C3988" w:rsidP="009C3988">
                  <w:pPr>
                    <w:ind w:left="31" w:hanging="31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925AC0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N/A </w:t>
                  </w:r>
                </w:p>
              </w:tc>
              <w:tc>
                <w:tcPr>
                  <w:tcW w:w="3191" w:type="dxa"/>
                </w:tcPr>
                <w:p w14:paraId="337D21C8" w14:textId="487CFC22" w:rsidR="009C3988" w:rsidRPr="00D95AE8" w:rsidRDefault="009C3988" w:rsidP="009C3988">
                  <w:pPr>
                    <w:spacing w:after="0"/>
                    <w:rPr>
                      <w:rFonts w:asciiTheme="minorHAnsi" w:hAnsiTheme="minorHAnsi" w:cstheme="minorHAnsi"/>
                      <w:b/>
                      <w:sz w:val="20"/>
                      <w:szCs w:val="20"/>
                    </w:rPr>
                  </w:pPr>
                  <w:r w:rsidRPr="00925AC0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N/A </w:t>
                  </w:r>
                </w:p>
              </w:tc>
            </w:tr>
            <w:tr w:rsidR="00ED075E" w:rsidRPr="00D95AE8" w14:paraId="2C7832F0" w14:textId="77777777" w:rsidTr="00ED075E">
              <w:trPr>
                <w:trHeight w:val="161"/>
              </w:trPr>
              <w:tc>
                <w:tcPr>
                  <w:tcW w:w="955" w:type="dxa"/>
                </w:tcPr>
                <w:p w14:paraId="5F580391" w14:textId="57EBCF4C" w:rsidR="00ED075E" w:rsidRPr="00925AC0" w:rsidRDefault="00ED075E" w:rsidP="00ED075E">
                  <w:pPr>
                    <w:ind w:left="31" w:hanging="31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925AC0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N/A </w:t>
                  </w:r>
                </w:p>
              </w:tc>
              <w:tc>
                <w:tcPr>
                  <w:tcW w:w="3191" w:type="dxa"/>
                </w:tcPr>
                <w:p w14:paraId="4E8DAED0" w14:textId="0C7C8548" w:rsidR="00ED075E" w:rsidRPr="00925AC0" w:rsidRDefault="00ED075E" w:rsidP="00ED075E">
                  <w:pPr>
                    <w:spacing w:after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925AC0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N/A </w:t>
                  </w:r>
                </w:p>
              </w:tc>
            </w:tr>
            <w:tr w:rsidR="00ED075E" w:rsidRPr="00D95AE8" w14:paraId="66290F15" w14:textId="77777777" w:rsidTr="00ED075E">
              <w:trPr>
                <w:trHeight w:val="161"/>
              </w:trPr>
              <w:tc>
                <w:tcPr>
                  <w:tcW w:w="955" w:type="dxa"/>
                </w:tcPr>
                <w:p w14:paraId="782475B2" w14:textId="2011D980" w:rsidR="00ED075E" w:rsidRPr="00925AC0" w:rsidRDefault="00ED075E" w:rsidP="00ED075E">
                  <w:pPr>
                    <w:ind w:left="31" w:hanging="31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925AC0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N/A </w:t>
                  </w:r>
                </w:p>
              </w:tc>
              <w:tc>
                <w:tcPr>
                  <w:tcW w:w="3191" w:type="dxa"/>
                </w:tcPr>
                <w:p w14:paraId="29C42E18" w14:textId="67D1BBC5" w:rsidR="00ED075E" w:rsidRPr="00925AC0" w:rsidRDefault="00ED075E" w:rsidP="00ED075E">
                  <w:pPr>
                    <w:spacing w:after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925AC0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N/A </w:t>
                  </w:r>
                </w:p>
              </w:tc>
            </w:tr>
            <w:tr w:rsidR="00ED075E" w:rsidRPr="00D95AE8" w14:paraId="63A0A933" w14:textId="77777777" w:rsidTr="00ED075E">
              <w:trPr>
                <w:trHeight w:val="161"/>
              </w:trPr>
              <w:tc>
                <w:tcPr>
                  <w:tcW w:w="955" w:type="dxa"/>
                </w:tcPr>
                <w:p w14:paraId="3D2D3974" w14:textId="741D5E36" w:rsidR="00ED075E" w:rsidRPr="00925AC0" w:rsidRDefault="00ED075E" w:rsidP="00ED075E">
                  <w:pPr>
                    <w:ind w:left="31" w:hanging="31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925AC0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N/A </w:t>
                  </w:r>
                </w:p>
              </w:tc>
              <w:tc>
                <w:tcPr>
                  <w:tcW w:w="3191" w:type="dxa"/>
                </w:tcPr>
                <w:p w14:paraId="0B01EAFD" w14:textId="25B4422B" w:rsidR="00ED075E" w:rsidRPr="00925AC0" w:rsidRDefault="00ED075E" w:rsidP="00ED075E">
                  <w:pPr>
                    <w:spacing w:after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925AC0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N/A </w:t>
                  </w:r>
                </w:p>
              </w:tc>
            </w:tr>
          </w:tbl>
          <w:p w14:paraId="45B690D5" w14:textId="77777777" w:rsidR="00EB13DE" w:rsidRPr="00D95AE8" w:rsidRDefault="00EB13DE" w:rsidP="003F367C">
            <w:pPr>
              <w:ind w:left="360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</w:p>
        </w:tc>
      </w:tr>
      <w:tr w:rsidR="00EB13DE" w:rsidRPr="00D95AE8" w14:paraId="58BF3D2D" w14:textId="77777777" w:rsidTr="00E14A14">
        <w:tc>
          <w:tcPr>
            <w:tcW w:w="4945" w:type="dxa"/>
          </w:tcPr>
          <w:p w14:paraId="13C51C73" w14:textId="78CD3F23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Require</w:t>
            </w:r>
            <w:r w:rsidR="009D194F" w:rsidRPr="00D95AE8">
              <w:rPr>
                <w:rFonts w:asciiTheme="minorHAnsi" w:hAnsiTheme="minorHAnsi" w:cstheme="minorHAnsi"/>
                <w:sz w:val="20"/>
                <w:szCs w:val="20"/>
              </w:rPr>
              <w:t>d combination with other Symbol</w:t>
            </w: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 xml:space="preserve"> IDs</w:t>
            </w:r>
            <w:r w:rsidRPr="00D95AE8">
              <w:rPr>
                <w:rFonts w:asciiTheme="minorHAnsi" w:hAnsiTheme="minorHAnsi" w:cstheme="minorHAnsi"/>
                <w:sz w:val="20"/>
                <w:szCs w:val="20"/>
              </w:rPr>
              <w:br/>
            </w:r>
            <w:r w:rsidRPr="00D95AE8">
              <w:rPr>
                <w:rFonts w:asciiTheme="minorHAnsi" w:hAnsiTheme="minorHAnsi" w:cstheme="minorHAnsi"/>
                <w:i/>
                <w:sz w:val="20"/>
                <w:szCs w:val="20"/>
              </w:rPr>
              <w:t>(may this symbol be omitted if another symbol is present i.e. manufacturer symbol vs. date of manufacture symbol)</w:t>
            </w:r>
          </w:p>
        </w:tc>
        <w:tc>
          <w:tcPr>
            <w:tcW w:w="4366" w:type="dxa"/>
          </w:tcPr>
          <w:p w14:paraId="0BE12E70" w14:textId="4A62D869" w:rsidR="00EB13DE" w:rsidRPr="00D95AE8" w:rsidRDefault="005F0D6D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N/A</w:t>
            </w:r>
          </w:p>
        </w:tc>
      </w:tr>
    </w:tbl>
    <w:p w14:paraId="1AF2F044" w14:textId="20564BA7" w:rsidR="00EB13DE" w:rsidRPr="00AA0A95" w:rsidRDefault="00EB13DE" w:rsidP="00EB13DE">
      <w:pPr>
        <w:rPr>
          <w:rFonts w:asciiTheme="minorHAnsi" w:hAnsiTheme="minorHAnsi" w:cstheme="minorHAnsi"/>
        </w:rPr>
      </w:pPr>
    </w:p>
    <w:p w14:paraId="2DA9C63A" w14:textId="77777777" w:rsidR="00EB13DE" w:rsidRPr="00AA0A95" w:rsidRDefault="00EB13DE" w:rsidP="00EB13DE">
      <w:pPr>
        <w:pStyle w:val="Heading1"/>
        <w:rPr>
          <w:rFonts w:asciiTheme="minorHAnsi" w:hAnsiTheme="minorHAnsi" w:cstheme="minorHAnsi"/>
        </w:rPr>
      </w:pPr>
      <w:bookmarkStart w:id="10" w:name="_Toc350251663"/>
      <w:bookmarkStart w:id="11" w:name="_Toc535502188"/>
      <w:r w:rsidRPr="00AA0A95">
        <w:rPr>
          <w:rFonts w:asciiTheme="minorHAnsi" w:hAnsiTheme="minorHAnsi" w:cstheme="minorHAnsi"/>
        </w:rPr>
        <w:lastRenderedPageBreak/>
        <w:t>Document Information</w:t>
      </w:r>
      <w:bookmarkEnd w:id="10"/>
      <w:bookmarkEnd w:id="11"/>
    </w:p>
    <w:p w14:paraId="65267D8E" w14:textId="77777777" w:rsidR="00EB13DE" w:rsidRPr="00AA0A95" w:rsidRDefault="00EB13DE" w:rsidP="00EB13DE">
      <w:pPr>
        <w:keepNext/>
        <w:rPr>
          <w:rFonts w:asciiTheme="minorHAnsi" w:hAnsiTheme="minorHAnsi" w:cstheme="minorHAnsi"/>
        </w:rPr>
      </w:pPr>
    </w:p>
    <w:tbl>
      <w:tblPr>
        <w:tblW w:w="4948" w:type="pct"/>
        <w:tblLayout w:type="fixed"/>
        <w:tblLook w:val="01E0" w:firstRow="1" w:lastRow="1" w:firstColumn="1" w:lastColumn="1" w:noHBand="0" w:noVBand="0"/>
      </w:tblPr>
      <w:tblGrid>
        <w:gridCol w:w="1561"/>
        <w:gridCol w:w="8085"/>
      </w:tblGrid>
      <w:tr w:rsidR="00EB13DE" w:rsidRPr="00AA0A95" w14:paraId="4107EDED" w14:textId="77777777" w:rsidTr="00D4119E">
        <w:trPr>
          <w:cantSplit/>
        </w:trPr>
        <w:tc>
          <w:tcPr>
            <w:tcW w:w="809" w:type="pct"/>
          </w:tcPr>
          <w:p w14:paraId="39030EA5" w14:textId="77777777" w:rsidR="00EB13DE" w:rsidRPr="00D95AE8" w:rsidRDefault="00EB13DE" w:rsidP="003F367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b/>
                <w:sz w:val="20"/>
                <w:szCs w:val="20"/>
              </w:rPr>
              <w:t>Document Components</w:t>
            </w:r>
          </w:p>
        </w:tc>
        <w:tc>
          <w:tcPr>
            <w:tcW w:w="4191" w:type="pct"/>
          </w:tcPr>
          <w:p w14:paraId="661C5348" w14:textId="7777777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This document contains the following additional components in DMS:</w:t>
            </w:r>
          </w:p>
          <w:p w14:paraId="7C3E2308" w14:textId="7777777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tbl>
            <w:tblPr>
              <w:tblW w:w="7854" w:type="dxa"/>
              <w:tblLayout w:type="fixed"/>
              <w:tblCellMar>
                <w:left w:w="80" w:type="dxa"/>
                <w:right w:w="80" w:type="dxa"/>
              </w:tblCellMar>
              <w:tblLook w:val="0000" w:firstRow="0" w:lastRow="0" w:firstColumn="0" w:lastColumn="0" w:noHBand="0" w:noVBand="0"/>
            </w:tblPr>
            <w:tblGrid>
              <w:gridCol w:w="2977"/>
              <w:gridCol w:w="4877"/>
            </w:tblGrid>
            <w:tr w:rsidR="00EB13DE" w:rsidRPr="00D95AE8" w14:paraId="3CA01AC8" w14:textId="77777777" w:rsidTr="00AA0A95">
              <w:trPr>
                <w:cantSplit/>
                <w:trHeight w:val="286"/>
              </w:trPr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67B3D57C" w14:textId="77777777" w:rsidR="00EB13DE" w:rsidRPr="00D95AE8" w:rsidRDefault="00EB13DE" w:rsidP="003F367C">
                  <w:pPr>
                    <w:jc w:val="center"/>
                    <w:rPr>
                      <w:rFonts w:asciiTheme="minorHAnsi" w:hAnsiTheme="minorHAnsi" w:cstheme="minorHAnsi"/>
                      <w:b/>
                      <w:iCs/>
                      <w:sz w:val="20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b/>
                      <w:iCs/>
                      <w:sz w:val="20"/>
                      <w:szCs w:val="20"/>
                    </w:rPr>
                    <w:t>Filename</w:t>
                  </w:r>
                </w:p>
              </w:tc>
              <w:tc>
                <w:tcPr>
                  <w:tcW w:w="48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7911D833" w14:textId="77777777" w:rsidR="00EB13DE" w:rsidRPr="00D95AE8" w:rsidRDefault="00EB13DE" w:rsidP="003F367C">
                  <w:pPr>
                    <w:jc w:val="center"/>
                    <w:rPr>
                      <w:rFonts w:asciiTheme="minorHAnsi" w:hAnsiTheme="minorHAnsi" w:cstheme="minorHAnsi"/>
                      <w:b/>
                      <w:iCs/>
                      <w:sz w:val="20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b/>
                      <w:iCs/>
                      <w:sz w:val="20"/>
                      <w:szCs w:val="20"/>
                    </w:rPr>
                    <w:t>Description</w:t>
                  </w:r>
                </w:p>
              </w:tc>
            </w:tr>
            <w:tr w:rsidR="005F0D6D" w:rsidRPr="00D95AE8" w14:paraId="266727E0" w14:textId="77777777" w:rsidTr="00AA0A95">
              <w:trPr>
                <w:cantSplit/>
                <w:trHeight w:val="299"/>
              </w:trPr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6530470A" w14:textId="16597FDA" w:rsidR="005F0D6D" w:rsidRPr="00D95AE8" w:rsidRDefault="004F61AC" w:rsidP="00F3230B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Cs w:val="20"/>
                    </w:rPr>
                    <w:t>0A6049</w:t>
                  </w:r>
                  <w:r w:rsidR="005F0D6D" w:rsidRPr="00D95AE8">
                    <w:rPr>
                      <w:rFonts w:asciiTheme="minorHAnsi" w:hAnsiTheme="minorHAnsi" w:cstheme="minorHAnsi"/>
                      <w:szCs w:val="20"/>
                    </w:rPr>
                    <w:t>.ai</w:t>
                  </w:r>
                </w:p>
              </w:tc>
              <w:tc>
                <w:tcPr>
                  <w:tcW w:w="48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0822496A" w14:textId="101ACADF" w:rsidR="005F0D6D" w:rsidRPr="00D95AE8" w:rsidRDefault="005F0D6D" w:rsidP="00140C29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szCs w:val="20"/>
                    </w:rPr>
                    <w:t>Adobe Illustrator (spec master)</w:t>
                  </w:r>
                </w:p>
              </w:tc>
            </w:tr>
            <w:tr w:rsidR="005F0D6D" w:rsidRPr="00D95AE8" w14:paraId="0868D1EC" w14:textId="77777777" w:rsidTr="00AA0A95">
              <w:trPr>
                <w:cantSplit/>
                <w:trHeight w:val="299"/>
              </w:trPr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10F4A908" w14:textId="180D649B" w:rsidR="005F0D6D" w:rsidRPr="00D95AE8" w:rsidRDefault="004F61AC" w:rsidP="00F3230B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Cs w:val="20"/>
                    </w:rPr>
                    <w:t>0A6049</w:t>
                  </w:r>
                  <w:r w:rsidR="005F0D6D" w:rsidRPr="00D95AE8">
                    <w:rPr>
                      <w:rFonts w:asciiTheme="minorHAnsi" w:hAnsiTheme="minorHAnsi" w:cstheme="minorHAnsi"/>
                      <w:szCs w:val="20"/>
                    </w:rPr>
                    <w:t>.dxf</w:t>
                  </w:r>
                </w:p>
              </w:tc>
              <w:tc>
                <w:tcPr>
                  <w:tcW w:w="48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150553B4" w14:textId="349E58F2" w:rsidR="005F0D6D" w:rsidRPr="00D95AE8" w:rsidRDefault="005F0D6D" w:rsidP="00140C29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szCs w:val="20"/>
                    </w:rPr>
                    <w:t>DXF in scalable vector format</w:t>
                  </w:r>
                </w:p>
              </w:tc>
            </w:tr>
            <w:tr w:rsidR="005F0D6D" w:rsidRPr="00D95AE8" w14:paraId="75539107" w14:textId="77777777" w:rsidTr="00AA0A95">
              <w:trPr>
                <w:cantSplit/>
                <w:trHeight w:val="299"/>
              </w:trPr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0C89C095" w14:textId="2F1C54EB" w:rsidR="005F0D6D" w:rsidRPr="00D95AE8" w:rsidRDefault="004F61AC" w:rsidP="00DD7D1F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Cs w:val="20"/>
                    </w:rPr>
                    <w:t>0A6049</w:t>
                  </w:r>
                  <w:r w:rsidR="005F0D6D" w:rsidRPr="00D95AE8">
                    <w:rPr>
                      <w:rFonts w:asciiTheme="minorHAnsi" w:hAnsiTheme="minorHAnsi" w:cstheme="minorHAnsi"/>
                      <w:szCs w:val="20"/>
                    </w:rPr>
                    <w:t>.log</w:t>
                  </w:r>
                </w:p>
              </w:tc>
              <w:tc>
                <w:tcPr>
                  <w:tcW w:w="48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1BADCB0E" w14:textId="0FF31F30" w:rsidR="005F0D6D" w:rsidRPr="00D95AE8" w:rsidRDefault="005F0D6D" w:rsidP="00140C29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szCs w:val="20"/>
                    </w:rPr>
                    <w:t>Laser file</w:t>
                  </w:r>
                </w:p>
              </w:tc>
            </w:tr>
            <w:tr w:rsidR="005F0D6D" w:rsidRPr="00D95AE8" w14:paraId="08C1C726" w14:textId="77777777" w:rsidTr="00AA0A95">
              <w:trPr>
                <w:cantSplit/>
                <w:trHeight w:val="314"/>
              </w:trPr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7FE85B24" w14:textId="2F4AC1B3" w:rsidR="005F0D6D" w:rsidRPr="00D95AE8" w:rsidRDefault="004F61AC" w:rsidP="00DD7D1F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Cs w:val="20"/>
                    </w:rPr>
                    <w:t>0A6049</w:t>
                  </w:r>
                  <w:r w:rsidR="005F0D6D" w:rsidRPr="00D95AE8">
                    <w:rPr>
                      <w:rFonts w:asciiTheme="minorHAnsi" w:hAnsiTheme="minorHAnsi" w:cstheme="minorHAnsi"/>
                      <w:szCs w:val="20"/>
                    </w:rPr>
                    <w:t>.pdf</w:t>
                  </w:r>
                </w:p>
              </w:tc>
              <w:tc>
                <w:tcPr>
                  <w:tcW w:w="48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0FFD7016" w14:textId="50371442" w:rsidR="005F0D6D" w:rsidRPr="00D95AE8" w:rsidRDefault="005F0D6D" w:rsidP="00140C29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szCs w:val="20"/>
                    </w:rPr>
                    <w:t>PDF in scalable vector format</w:t>
                  </w:r>
                </w:p>
              </w:tc>
            </w:tr>
            <w:tr w:rsidR="005F0D6D" w:rsidRPr="00D95AE8" w14:paraId="49D76C48" w14:textId="77777777" w:rsidTr="00AA0A95">
              <w:trPr>
                <w:cantSplit/>
                <w:trHeight w:val="299"/>
              </w:trPr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7DFBD629" w14:textId="2A0C80D4" w:rsidR="005F0D6D" w:rsidRPr="00D95AE8" w:rsidRDefault="004F61AC" w:rsidP="00DD7D1F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Cs w:val="20"/>
                    </w:rPr>
                    <w:t>0A6049</w:t>
                  </w:r>
                  <w:r w:rsidR="005F0D6D" w:rsidRPr="00D95AE8">
                    <w:rPr>
                      <w:rFonts w:asciiTheme="minorHAnsi" w:hAnsiTheme="minorHAnsi" w:cstheme="minorHAnsi"/>
                      <w:szCs w:val="20"/>
                    </w:rPr>
                    <w:t>.svg</w:t>
                  </w:r>
                </w:p>
              </w:tc>
              <w:tc>
                <w:tcPr>
                  <w:tcW w:w="48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4153E079" w14:textId="65BB73AF" w:rsidR="005F0D6D" w:rsidRPr="00D95AE8" w:rsidRDefault="005F0D6D" w:rsidP="00140C29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szCs w:val="20"/>
                    </w:rPr>
                    <w:t>File for CodeSoft Thermo Transfer Printers</w:t>
                  </w:r>
                </w:p>
              </w:tc>
            </w:tr>
            <w:tr w:rsidR="005F0D6D" w:rsidRPr="00D95AE8" w14:paraId="1DB01645" w14:textId="77777777" w:rsidTr="00AA0A95">
              <w:trPr>
                <w:cantSplit/>
                <w:trHeight w:val="299"/>
              </w:trPr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59CCA589" w14:textId="5336C222" w:rsidR="005F0D6D" w:rsidRPr="00D95AE8" w:rsidRDefault="004F61AC" w:rsidP="00DD7D1F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Cs w:val="20"/>
                    </w:rPr>
                    <w:t>0A6049</w:t>
                  </w:r>
                  <w:r w:rsidR="005F0D6D" w:rsidRPr="00D95AE8">
                    <w:rPr>
                      <w:rFonts w:asciiTheme="minorHAnsi" w:hAnsiTheme="minorHAnsi" w:cstheme="minorHAnsi"/>
                      <w:szCs w:val="20"/>
                    </w:rPr>
                    <w:t>_300dpi.png</w:t>
                  </w:r>
                </w:p>
              </w:tc>
              <w:tc>
                <w:tcPr>
                  <w:tcW w:w="48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1AF75622" w14:textId="7353F5A7" w:rsidR="005F0D6D" w:rsidRPr="00D95AE8" w:rsidRDefault="005F0D6D" w:rsidP="00140C29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szCs w:val="20"/>
                    </w:rPr>
                    <w:t>Bitmap, 300dpi</w:t>
                  </w:r>
                </w:p>
              </w:tc>
            </w:tr>
            <w:tr w:rsidR="005F0D6D" w:rsidRPr="00D95AE8" w14:paraId="55AF3F4A" w14:textId="77777777" w:rsidTr="00AA0A95">
              <w:trPr>
                <w:cantSplit/>
                <w:trHeight w:val="299"/>
              </w:trPr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66380375" w14:textId="1D3314AA" w:rsidR="005F0D6D" w:rsidRPr="00D95AE8" w:rsidRDefault="004F61AC" w:rsidP="00DD7D1F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Cs w:val="20"/>
                    </w:rPr>
                    <w:t>0A6049</w:t>
                  </w:r>
                  <w:r w:rsidR="005F0D6D" w:rsidRPr="00D95AE8">
                    <w:rPr>
                      <w:rFonts w:asciiTheme="minorHAnsi" w:hAnsiTheme="minorHAnsi" w:cstheme="minorHAnsi"/>
                      <w:szCs w:val="20"/>
                    </w:rPr>
                    <w:t>_600dpi.png</w:t>
                  </w:r>
                </w:p>
              </w:tc>
              <w:tc>
                <w:tcPr>
                  <w:tcW w:w="48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0DE9996A" w14:textId="7AE5E175" w:rsidR="005F0D6D" w:rsidRPr="00D95AE8" w:rsidRDefault="005F0D6D" w:rsidP="00140C29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szCs w:val="20"/>
                    </w:rPr>
                    <w:t>Bitmap, 600dpi</w:t>
                  </w:r>
                </w:p>
              </w:tc>
            </w:tr>
          </w:tbl>
          <w:p w14:paraId="5E7170F9" w14:textId="77777777" w:rsidR="00EB13DE" w:rsidRPr="00D95AE8" w:rsidRDefault="00EB13DE" w:rsidP="003F367C">
            <w:pPr>
              <w:pStyle w:val="MiniNormal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394B7F10" w14:textId="1E97B043" w:rsidR="0049061E" w:rsidRPr="00AA0A95" w:rsidRDefault="0049061E" w:rsidP="00A0163E">
      <w:pPr>
        <w:rPr>
          <w:rFonts w:asciiTheme="minorHAnsi" w:hAnsiTheme="minorHAnsi" w:cstheme="minorHAnsi"/>
        </w:rPr>
      </w:pPr>
    </w:p>
    <w:sectPr w:rsidR="0049061E" w:rsidRPr="00AA0A95" w:rsidSect="00D4119E">
      <w:headerReference w:type="even" r:id="rId13"/>
      <w:headerReference w:type="default" r:id="rId14"/>
      <w:footerReference w:type="even" r:id="rId15"/>
      <w:footerReference w:type="default" r:id="rId16"/>
      <w:footnotePr>
        <w:numRestart w:val="eachPage"/>
      </w:footnotePr>
      <w:type w:val="continuous"/>
      <w:pgSz w:w="11907" w:h="16840" w:code="9"/>
      <w:pgMar w:top="1440" w:right="1080" w:bottom="720" w:left="108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85ACB" w14:textId="77777777" w:rsidR="00535229" w:rsidRDefault="00535229">
      <w:r>
        <w:separator/>
      </w:r>
    </w:p>
    <w:p w14:paraId="77800D76" w14:textId="77777777" w:rsidR="00535229" w:rsidRDefault="00535229"/>
    <w:p w14:paraId="0691617B" w14:textId="77777777" w:rsidR="00535229" w:rsidRDefault="00535229"/>
  </w:endnote>
  <w:endnote w:type="continuationSeparator" w:id="0">
    <w:p w14:paraId="6F11067F" w14:textId="77777777" w:rsidR="00535229" w:rsidRDefault="00535229">
      <w:r>
        <w:continuationSeparator/>
      </w:r>
    </w:p>
    <w:p w14:paraId="7B332BFF" w14:textId="77777777" w:rsidR="00535229" w:rsidRDefault="00535229"/>
    <w:p w14:paraId="752BCB32" w14:textId="77777777" w:rsidR="00535229" w:rsidRDefault="005352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lbertus Medium">
    <w:altName w:val="Arial"/>
    <w:charset w:val="00"/>
    <w:family w:val="swiss"/>
    <w:pitch w:val="variable"/>
    <w:sig w:usb0="00000005" w:usb1="00000000" w:usb2="00000000" w:usb3="00000000" w:csb0="0000009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2F05B" w14:textId="77777777" w:rsidR="00FF350C" w:rsidRDefault="00FF350C">
    <w:pPr>
      <w:pStyle w:val="Footer"/>
    </w:pPr>
  </w:p>
  <w:p w14:paraId="1AF2F05C" w14:textId="77777777" w:rsidR="00FF350C" w:rsidRDefault="00FF350C"/>
  <w:p w14:paraId="580F4B8B" w14:textId="77777777" w:rsidR="003634DE" w:rsidRDefault="003634DE"/>
  <w:p w14:paraId="10A5FB28" w14:textId="77777777" w:rsidR="0039779B" w:rsidRDefault="003977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424CB" w14:textId="500C3A85" w:rsidR="000C2409" w:rsidRPr="000C2409" w:rsidRDefault="00FF350C" w:rsidP="000C2409">
    <w:pPr>
      <w:pBdr>
        <w:top w:val="single" w:sz="4" w:space="1" w:color="auto"/>
      </w:pBdr>
      <w:tabs>
        <w:tab w:val="right" w:pos="10080"/>
      </w:tabs>
      <w:rPr>
        <w:noProof/>
      </w:rPr>
    </w:pPr>
    <w:r w:rsidRPr="00082C1C">
      <w:rPr>
        <w:b/>
        <w:bCs/>
      </w:rPr>
      <w:t>Restricted</w:t>
    </w:r>
    <w:r w:rsidRPr="00082C1C">
      <w:t xml:space="preserve"> 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D16E4D">
      <w:rPr>
        <w:noProof/>
      </w:rPr>
      <w:t>4</w:t>
    </w:r>
    <w:r>
      <w:rPr>
        <w:noProof/>
      </w:rPr>
      <w:fldChar w:fldCharType="end"/>
    </w:r>
    <w:r>
      <w:t xml:space="preserve"> of </w:t>
    </w:r>
    <w:r w:rsidR="00982CBE">
      <w:rPr>
        <w:noProof/>
      </w:rPr>
      <w:fldChar w:fldCharType="begin"/>
    </w:r>
    <w:r w:rsidR="00982CBE">
      <w:rPr>
        <w:noProof/>
      </w:rPr>
      <w:instrText xml:space="preserve"> NUMPAGES </w:instrText>
    </w:r>
    <w:r w:rsidR="00982CBE">
      <w:rPr>
        <w:noProof/>
      </w:rPr>
      <w:fldChar w:fldCharType="separate"/>
    </w:r>
    <w:r w:rsidR="00D16E4D">
      <w:rPr>
        <w:noProof/>
      </w:rPr>
      <w:t>4</w:t>
    </w:r>
    <w:r w:rsidR="00982CBE">
      <w:rPr>
        <w:noProof/>
      </w:rPr>
      <w:fldChar w:fldCharType="end"/>
    </w:r>
  </w:p>
  <w:p w14:paraId="2C6E6311" w14:textId="77777777" w:rsidR="0039779B" w:rsidRDefault="0039779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151C8" w14:textId="77777777" w:rsidR="00535229" w:rsidRDefault="00535229">
      <w:r>
        <w:separator/>
      </w:r>
    </w:p>
    <w:p w14:paraId="3E6B3DC6" w14:textId="77777777" w:rsidR="00535229" w:rsidRDefault="00535229"/>
    <w:p w14:paraId="332D9FC9" w14:textId="77777777" w:rsidR="00535229" w:rsidRDefault="00535229"/>
  </w:footnote>
  <w:footnote w:type="continuationSeparator" w:id="0">
    <w:p w14:paraId="55B27C6A" w14:textId="77777777" w:rsidR="00535229" w:rsidRDefault="00535229">
      <w:r>
        <w:continuationSeparator/>
      </w:r>
    </w:p>
    <w:p w14:paraId="3B5BE4F8" w14:textId="77777777" w:rsidR="00535229" w:rsidRDefault="00535229"/>
    <w:p w14:paraId="4F6BDE9A" w14:textId="77777777" w:rsidR="00535229" w:rsidRDefault="00535229"/>
  </w:footnote>
  <w:footnote w:id="1">
    <w:p w14:paraId="6E8E7681" w14:textId="77777777" w:rsidR="00CB174D" w:rsidRPr="00363275" w:rsidRDefault="00CB174D" w:rsidP="00CB174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5C1210">
        <w:t xml:space="preserve">Effective Date is the date of last signature.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2F04D" w14:textId="77777777" w:rsidR="00FF350C" w:rsidRDefault="00FF350C"/>
  <w:p w14:paraId="1AF2F04E" w14:textId="77777777" w:rsidR="00FF350C" w:rsidRDefault="00FF350C"/>
  <w:p w14:paraId="0EA80148" w14:textId="77777777" w:rsidR="003634DE" w:rsidRDefault="003634DE"/>
  <w:p w14:paraId="4123182A" w14:textId="77777777" w:rsidR="0039779B" w:rsidRDefault="0039779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2F2F2" w:themeFill="background1" w:themeFillShade="F2"/>
      <w:tblLook w:val="04A0" w:firstRow="1" w:lastRow="0" w:firstColumn="1" w:lastColumn="0" w:noHBand="0" w:noVBand="1"/>
    </w:tblPr>
    <w:tblGrid>
      <w:gridCol w:w="2150"/>
      <w:gridCol w:w="4206"/>
      <w:gridCol w:w="3391"/>
    </w:tblGrid>
    <w:tr w:rsidR="00FF350C" w14:paraId="1AF2F051" w14:textId="77777777" w:rsidTr="00CA52DC">
      <w:trPr>
        <w:trHeight w:val="723"/>
      </w:trPr>
      <w:tc>
        <w:tcPr>
          <w:tcW w:w="6792" w:type="dxa"/>
          <w:gridSpan w:val="2"/>
          <w:tcBorders>
            <w:top w:val="thinThickLargeGap" w:sz="24" w:space="0" w:color="auto"/>
          </w:tcBorders>
          <w:shd w:val="clear" w:color="auto" w:fill="F2F2F2" w:themeFill="background1" w:themeFillShade="F2"/>
          <w:vAlign w:val="center"/>
        </w:tcPr>
        <w:p w14:paraId="1AF2F04F" w14:textId="60054392" w:rsidR="00FF350C" w:rsidRPr="00D07E13" w:rsidRDefault="00EB13DE" w:rsidP="00140C29">
          <w:pPr>
            <w:spacing w:before="40"/>
            <w:rPr>
              <w:rFonts w:eastAsia="Batang"/>
              <w:b/>
              <w:sz w:val="28"/>
              <w:szCs w:val="28"/>
            </w:rPr>
          </w:pPr>
          <w:r w:rsidRPr="00D4119E">
            <w:rPr>
              <w:rFonts w:eastAsia="Batang"/>
              <w:b/>
              <w:sz w:val="28"/>
              <w:szCs w:val="28"/>
            </w:rPr>
            <w:t xml:space="preserve">Label Specification </w:t>
          </w:r>
          <w:r w:rsidR="00C33A77">
            <w:rPr>
              <w:rFonts w:eastAsia="Batang"/>
              <w:b/>
              <w:sz w:val="28"/>
              <w:szCs w:val="28"/>
            </w:rPr>
            <w:t>IEC 60417 Country of Manufacturer</w:t>
          </w:r>
          <w:r w:rsidR="00D76C0A">
            <w:rPr>
              <w:rFonts w:eastAsia="Batang"/>
              <w:b/>
              <w:sz w:val="28"/>
              <w:szCs w:val="28"/>
            </w:rPr>
            <w:t xml:space="preserve"> </w:t>
          </w:r>
          <w:r w:rsidR="003A4292">
            <w:rPr>
              <w:rFonts w:eastAsia="Batang"/>
              <w:b/>
              <w:sz w:val="28"/>
              <w:szCs w:val="28"/>
            </w:rPr>
            <w:t>Sweden</w:t>
          </w:r>
        </w:p>
      </w:tc>
      <w:tc>
        <w:tcPr>
          <w:tcW w:w="3396" w:type="dxa"/>
          <w:vMerge w:val="restart"/>
          <w:tcBorders>
            <w:top w:val="thinThickLargeGap" w:sz="24" w:space="0" w:color="auto"/>
          </w:tcBorders>
          <w:shd w:val="clear" w:color="auto" w:fill="F2F2F2" w:themeFill="background1" w:themeFillShade="F2"/>
          <w:vAlign w:val="center"/>
        </w:tcPr>
        <w:p w14:paraId="1AF2F050" w14:textId="77777777" w:rsidR="00FF350C" w:rsidRPr="00901CA2" w:rsidRDefault="00FF350C" w:rsidP="00901CA2">
          <w:pPr>
            <w:rPr>
              <w:rFonts w:ascii="Albertus Medium" w:eastAsia="Batang" w:hAnsi="Albertus Medium"/>
              <w:i/>
            </w:rPr>
          </w:pPr>
          <w:r>
            <w:rPr>
              <w:noProof/>
            </w:rPr>
            <mc:AlternateContent>
              <mc:Choice Requires="wpc">
                <w:drawing>
                  <wp:inline distT="0" distB="0" distL="0" distR="0" wp14:anchorId="1AF2F05E" wp14:editId="1AF2F05F">
                    <wp:extent cx="1985645" cy="360045"/>
                    <wp:effectExtent l="0" t="0" r="0" b="1905"/>
                    <wp:docPr id="4" name="Canvas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Canvas">
                        <wpc:wpc>
                          <wpc:bg>
                            <a:noFill/>
                          </wpc:bg>
                          <wpc:whole>
                            <a:ln>
                              <a:noFill/>
                            </a:ln>
                          </wpc:whole>
                          <wps:wsp>
                            <wps:cNvPr id="3" name="Freeform 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-4445" y="0"/>
                                <a:ext cx="1985645" cy="363855"/>
                              </a:xfrm>
                              <a:custGeom>
                                <a:avLst/>
                                <a:gdLst>
                                  <a:gd name="T0" fmla="*/ 137 w 480"/>
                                  <a:gd name="T1" fmla="*/ 1 h 94"/>
                                  <a:gd name="T2" fmla="*/ 111 w 480"/>
                                  <a:gd name="T3" fmla="*/ 37 h 94"/>
                                  <a:gd name="T4" fmla="*/ 85 w 480"/>
                                  <a:gd name="T5" fmla="*/ 1 h 94"/>
                                  <a:gd name="T6" fmla="*/ 111 w 480"/>
                                  <a:gd name="T7" fmla="*/ 92 h 94"/>
                                  <a:gd name="T8" fmla="*/ 137 w 480"/>
                                  <a:gd name="T9" fmla="*/ 56 h 94"/>
                                  <a:gd name="T10" fmla="*/ 163 w 480"/>
                                  <a:gd name="T11" fmla="*/ 92 h 94"/>
                                  <a:gd name="T12" fmla="*/ 253 w 480"/>
                                  <a:gd name="T13" fmla="*/ 74 h 94"/>
                                  <a:gd name="T14" fmla="*/ 227 w 480"/>
                                  <a:gd name="T15" fmla="*/ 1 h 94"/>
                                  <a:gd name="T16" fmla="*/ 274 w 480"/>
                                  <a:gd name="T17" fmla="*/ 92 h 94"/>
                                  <a:gd name="T18" fmla="*/ 253 w 480"/>
                                  <a:gd name="T19" fmla="*/ 74 h 94"/>
                                  <a:gd name="T20" fmla="*/ 182 w 480"/>
                                  <a:gd name="T21" fmla="*/ 1 h 94"/>
                                  <a:gd name="T22" fmla="*/ 208 w 480"/>
                                  <a:gd name="T23" fmla="*/ 92 h 94"/>
                                  <a:gd name="T24" fmla="*/ 312 w 480"/>
                                  <a:gd name="T25" fmla="*/ 1 h 94"/>
                                  <a:gd name="T26" fmla="*/ 287 w 480"/>
                                  <a:gd name="T27" fmla="*/ 92 h 94"/>
                                  <a:gd name="T28" fmla="*/ 312 w 480"/>
                                  <a:gd name="T29" fmla="*/ 1 h 94"/>
                                  <a:gd name="T30" fmla="*/ 451 w 480"/>
                                  <a:gd name="T31" fmla="*/ 17 h 94"/>
                                  <a:gd name="T32" fmla="*/ 472 w 480"/>
                                  <a:gd name="T33" fmla="*/ 2 h 94"/>
                                  <a:gd name="T34" fmla="*/ 414 w 480"/>
                                  <a:gd name="T35" fmla="*/ 27 h 94"/>
                                  <a:gd name="T36" fmla="*/ 441 w 480"/>
                                  <a:gd name="T37" fmla="*/ 76 h 94"/>
                                  <a:gd name="T38" fmla="*/ 414 w 480"/>
                                  <a:gd name="T39" fmla="*/ 89 h 94"/>
                                  <a:gd name="T40" fmla="*/ 480 w 480"/>
                                  <a:gd name="T41" fmla="*/ 63 h 94"/>
                                  <a:gd name="T42" fmla="*/ 367 w 480"/>
                                  <a:gd name="T43" fmla="*/ 70 h 94"/>
                                  <a:gd name="T44" fmla="*/ 363 w 480"/>
                                  <a:gd name="T45" fmla="*/ 0 h 94"/>
                                  <a:gd name="T46" fmla="*/ 332 w 480"/>
                                  <a:gd name="T47" fmla="*/ 92 h 94"/>
                                  <a:gd name="T48" fmla="*/ 358 w 480"/>
                                  <a:gd name="T49" fmla="*/ 70 h 94"/>
                                  <a:gd name="T50" fmla="*/ 381 w 480"/>
                                  <a:gd name="T51" fmla="*/ 34 h 94"/>
                                  <a:gd name="T52" fmla="*/ 358 w 480"/>
                                  <a:gd name="T53" fmla="*/ 54 h 94"/>
                                  <a:gd name="T54" fmla="*/ 362 w 480"/>
                                  <a:gd name="T55" fmla="*/ 17 h 94"/>
                                  <a:gd name="T56" fmla="*/ 35 w 480"/>
                                  <a:gd name="T57" fmla="*/ 70 h 94"/>
                                  <a:gd name="T58" fmla="*/ 32 w 480"/>
                                  <a:gd name="T59" fmla="*/ 0 h 94"/>
                                  <a:gd name="T60" fmla="*/ 0 w 480"/>
                                  <a:gd name="T61" fmla="*/ 92 h 94"/>
                                  <a:gd name="T62" fmla="*/ 26 w 480"/>
                                  <a:gd name="T63" fmla="*/ 70 h 94"/>
                                  <a:gd name="T64" fmla="*/ 49 w 480"/>
                                  <a:gd name="T65" fmla="*/ 34 h 94"/>
                                  <a:gd name="T66" fmla="*/ 26 w 480"/>
                                  <a:gd name="T67" fmla="*/ 54 h 94"/>
                                  <a:gd name="T68" fmla="*/ 30 w 480"/>
                                  <a:gd name="T69" fmla="*/ 17 h 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</a:cxnLst>
                                <a:rect l="0" t="0" r="r" b="b"/>
                                <a:pathLst>
                                  <a:path w="480" h="94">
                                    <a:moveTo>
                                      <a:pt x="163" y="1"/>
                                    </a:moveTo>
                                    <a:cubicBezTo>
                                      <a:pt x="137" y="1"/>
                                      <a:pt x="137" y="1"/>
                                      <a:pt x="137" y="1"/>
                                    </a:cubicBezTo>
                                    <a:cubicBezTo>
                                      <a:pt x="137" y="37"/>
                                      <a:pt x="137" y="37"/>
                                      <a:pt x="137" y="37"/>
                                    </a:cubicBezTo>
                                    <a:cubicBezTo>
                                      <a:pt x="111" y="37"/>
                                      <a:pt x="111" y="37"/>
                                      <a:pt x="111" y="37"/>
                                    </a:cubicBezTo>
                                    <a:cubicBezTo>
                                      <a:pt x="111" y="1"/>
                                      <a:pt x="111" y="1"/>
                                      <a:pt x="111" y="1"/>
                                    </a:cubicBezTo>
                                    <a:cubicBezTo>
                                      <a:pt x="85" y="1"/>
                                      <a:pt x="85" y="1"/>
                                      <a:pt x="85" y="1"/>
                                    </a:cubicBezTo>
                                    <a:cubicBezTo>
                                      <a:pt x="85" y="92"/>
                                      <a:pt x="85" y="92"/>
                                      <a:pt x="85" y="92"/>
                                    </a:cubicBezTo>
                                    <a:cubicBezTo>
                                      <a:pt x="111" y="92"/>
                                      <a:pt x="111" y="92"/>
                                      <a:pt x="111" y="92"/>
                                    </a:cubicBezTo>
                                    <a:cubicBezTo>
                                      <a:pt x="111" y="56"/>
                                      <a:pt x="111" y="56"/>
                                      <a:pt x="111" y="56"/>
                                    </a:cubicBezTo>
                                    <a:cubicBezTo>
                                      <a:pt x="137" y="56"/>
                                      <a:pt x="137" y="56"/>
                                      <a:pt x="137" y="56"/>
                                    </a:cubicBezTo>
                                    <a:cubicBezTo>
                                      <a:pt x="137" y="92"/>
                                      <a:pt x="137" y="92"/>
                                      <a:pt x="137" y="92"/>
                                    </a:cubicBezTo>
                                    <a:cubicBezTo>
                                      <a:pt x="163" y="92"/>
                                      <a:pt x="163" y="92"/>
                                      <a:pt x="163" y="92"/>
                                    </a:cubicBezTo>
                                    <a:cubicBezTo>
                                      <a:pt x="163" y="1"/>
                                      <a:pt x="163" y="1"/>
                                      <a:pt x="163" y="1"/>
                                    </a:cubicBezTo>
                                    <a:close/>
                                    <a:moveTo>
                                      <a:pt x="253" y="74"/>
                                    </a:moveTo>
                                    <a:cubicBezTo>
                                      <a:pt x="253" y="1"/>
                                      <a:pt x="253" y="1"/>
                                      <a:pt x="253" y="1"/>
                                    </a:cubicBezTo>
                                    <a:cubicBezTo>
                                      <a:pt x="227" y="1"/>
                                      <a:pt x="227" y="1"/>
                                      <a:pt x="227" y="1"/>
                                    </a:cubicBezTo>
                                    <a:cubicBezTo>
                                      <a:pt x="227" y="92"/>
                                      <a:pt x="227" y="92"/>
                                      <a:pt x="227" y="92"/>
                                    </a:cubicBezTo>
                                    <a:cubicBezTo>
                                      <a:pt x="274" y="92"/>
                                      <a:pt x="274" y="92"/>
                                      <a:pt x="274" y="92"/>
                                    </a:cubicBezTo>
                                    <a:cubicBezTo>
                                      <a:pt x="277" y="74"/>
                                      <a:pt x="277" y="74"/>
                                      <a:pt x="277" y="74"/>
                                    </a:cubicBezTo>
                                    <a:cubicBezTo>
                                      <a:pt x="253" y="74"/>
                                      <a:pt x="253" y="74"/>
                                      <a:pt x="253" y="74"/>
                                    </a:cubicBezTo>
                                    <a:close/>
                                    <a:moveTo>
                                      <a:pt x="208" y="1"/>
                                    </a:moveTo>
                                    <a:cubicBezTo>
                                      <a:pt x="182" y="1"/>
                                      <a:pt x="182" y="1"/>
                                      <a:pt x="182" y="1"/>
                                    </a:cubicBezTo>
                                    <a:cubicBezTo>
                                      <a:pt x="182" y="92"/>
                                      <a:pt x="182" y="92"/>
                                      <a:pt x="182" y="92"/>
                                    </a:cubicBezTo>
                                    <a:cubicBezTo>
                                      <a:pt x="208" y="92"/>
                                      <a:pt x="208" y="92"/>
                                      <a:pt x="208" y="92"/>
                                    </a:cubicBezTo>
                                    <a:cubicBezTo>
                                      <a:pt x="208" y="1"/>
                                      <a:pt x="208" y="1"/>
                                      <a:pt x="208" y="1"/>
                                    </a:cubicBezTo>
                                    <a:close/>
                                    <a:moveTo>
                                      <a:pt x="312" y="1"/>
                                    </a:moveTo>
                                    <a:cubicBezTo>
                                      <a:pt x="287" y="1"/>
                                      <a:pt x="287" y="1"/>
                                      <a:pt x="287" y="1"/>
                                    </a:cubicBezTo>
                                    <a:cubicBezTo>
                                      <a:pt x="287" y="92"/>
                                      <a:pt x="287" y="92"/>
                                      <a:pt x="287" y="92"/>
                                    </a:cubicBezTo>
                                    <a:cubicBezTo>
                                      <a:pt x="312" y="92"/>
                                      <a:pt x="312" y="92"/>
                                      <a:pt x="312" y="92"/>
                                    </a:cubicBezTo>
                                    <a:cubicBezTo>
                                      <a:pt x="312" y="1"/>
                                      <a:pt x="312" y="1"/>
                                      <a:pt x="312" y="1"/>
                                    </a:cubicBezTo>
                                    <a:close/>
                                    <a:moveTo>
                                      <a:pt x="439" y="25"/>
                                    </a:moveTo>
                                    <a:cubicBezTo>
                                      <a:pt x="439" y="20"/>
                                      <a:pt x="444" y="17"/>
                                      <a:pt x="451" y="17"/>
                                    </a:cubicBezTo>
                                    <a:cubicBezTo>
                                      <a:pt x="460" y="17"/>
                                      <a:pt x="468" y="19"/>
                                      <a:pt x="474" y="22"/>
                                    </a:cubicBezTo>
                                    <a:cubicBezTo>
                                      <a:pt x="472" y="2"/>
                                      <a:pt x="472" y="2"/>
                                      <a:pt x="472" y="2"/>
                                    </a:cubicBezTo>
                                    <a:cubicBezTo>
                                      <a:pt x="466" y="1"/>
                                      <a:pt x="460" y="0"/>
                                      <a:pt x="449" y="0"/>
                                    </a:cubicBezTo>
                                    <a:cubicBezTo>
                                      <a:pt x="428" y="0"/>
                                      <a:pt x="414" y="8"/>
                                      <a:pt x="414" y="27"/>
                                    </a:cubicBezTo>
                                    <a:cubicBezTo>
                                      <a:pt x="414" y="59"/>
                                      <a:pt x="454" y="52"/>
                                      <a:pt x="454" y="67"/>
                                    </a:cubicBezTo>
                                    <a:cubicBezTo>
                                      <a:pt x="454" y="73"/>
                                      <a:pt x="450" y="76"/>
                                      <a:pt x="441" y="76"/>
                                    </a:cubicBezTo>
                                    <a:cubicBezTo>
                                      <a:pt x="432" y="76"/>
                                      <a:pt x="419" y="73"/>
                                      <a:pt x="411" y="68"/>
                                    </a:cubicBezTo>
                                    <a:cubicBezTo>
                                      <a:pt x="414" y="89"/>
                                      <a:pt x="414" y="89"/>
                                      <a:pt x="414" y="89"/>
                                    </a:cubicBezTo>
                                    <a:cubicBezTo>
                                      <a:pt x="422" y="92"/>
                                      <a:pt x="432" y="94"/>
                                      <a:pt x="441" y="94"/>
                                    </a:cubicBezTo>
                                    <a:cubicBezTo>
                                      <a:pt x="462" y="94"/>
                                      <a:pt x="480" y="86"/>
                                      <a:pt x="480" y="63"/>
                                    </a:cubicBezTo>
                                    <a:cubicBezTo>
                                      <a:pt x="480" y="33"/>
                                      <a:pt x="439" y="39"/>
                                      <a:pt x="439" y="25"/>
                                    </a:cubicBezTo>
                                    <a:close/>
                                    <a:moveTo>
                                      <a:pt x="367" y="70"/>
                                    </a:moveTo>
                                    <a:cubicBezTo>
                                      <a:pt x="391" y="70"/>
                                      <a:pt x="406" y="57"/>
                                      <a:pt x="406" y="34"/>
                                    </a:cubicBezTo>
                                    <a:cubicBezTo>
                                      <a:pt x="406" y="9"/>
                                      <a:pt x="390" y="0"/>
                                      <a:pt x="363" y="0"/>
                                    </a:cubicBezTo>
                                    <a:cubicBezTo>
                                      <a:pt x="353" y="0"/>
                                      <a:pt x="341" y="0"/>
                                      <a:pt x="332" y="1"/>
                                    </a:cubicBezTo>
                                    <a:cubicBezTo>
                                      <a:pt x="332" y="92"/>
                                      <a:pt x="332" y="92"/>
                                      <a:pt x="332" y="92"/>
                                    </a:cubicBezTo>
                                    <a:cubicBezTo>
                                      <a:pt x="358" y="92"/>
                                      <a:pt x="358" y="92"/>
                                      <a:pt x="358" y="92"/>
                                    </a:cubicBezTo>
                                    <a:cubicBezTo>
                                      <a:pt x="358" y="70"/>
                                      <a:pt x="358" y="70"/>
                                      <a:pt x="358" y="70"/>
                                    </a:cubicBezTo>
                                    <a:cubicBezTo>
                                      <a:pt x="367" y="70"/>
                                      <a:pt x="367" y="70"/>
                                      <a:pt x="367" y="70"/>
                                    </a:cubicBezTo>
                                    <a:close/>
                                    <a:moveTo>
                                      <a:pt x="381" y="34"/>
                                    </a:moveTo>
                                    <a:cubicBezTo>
                                      <a:pt x="381" y="46"/>
                                      <a:pt x="375" y="54"/>
                                      <a:pt x="362" y="54"/>
                                    </a:cubicBezTo>
                                    <a:cubicBezTo>
                                      <a:pt x="358" y="54"/>
                                      <a:pt x="358" y="54"/>
                                      <a:pt x="358" y="54"/>
                                    </a:cubicBezTo>
                                    <a:cubicBezTo>
                                      <a:pt x="358" y="17"/>
                                      <a:pt x="358" y="17"/>
                                      <a:pt x="358" y="17"/>
                                    </a:cubicBezTo>
                                    <a:cubicBezTo>
                                      <a:pt x="359" y="17"/>
                                      <a:pt x="360" y="17"/>
                                      <a:pt x="362" y="17"/>
                                    </a:cubicBezTo>
                                    <a:cubicBezTo>
                                      <a:pt x="375" y="17"/>
                                      <a:pt x="381" y="23"/>
                                      <a:pt x="381" y="34"/>
                                    </a:cubicBezTo>
                                    <a:close/>
                                    <a:moveTo>
                                      <a:pt x="35" y="70"/>
                                    </a:moveTo>
                                    <a:cubicBezTo>
                                      <a:pt x="59" y="70"/>
                                      <a:pt x="75" y="57"/>
                                      <a:pt x="75" y="34"/>
                                    </a:cubicBezTo>
                                    <a:cubicBezTo>
                                      <a:pt x="75" y="9"/>
                                      <a:pt x="58" y="0"/>
                                      <a:pt x="32" y="0"/>
                                    </a:cubicBezTo>
                                    <a:cubicBezTo>
                                      <a:pt x="22" y="0"/>
                                      <a:pt x="9" y="0"/>
                                      <a:pt x="0" y="1"/>
                                    </a:cubicBezTo>
                                    <a:cubicBezTo>
                                      <a:pt x="0" y="92"/>
                                      <a:pt x="0" y="92"/>
                                      <a:pt x="0" y="92"/>
                                    </a:cubicBezTo>
                                    <a:cubicBezTo>
                                      <a:pt x="26" y="92"/>
                                      <a:pt x="26" y="92"/>
                                      <a:pt x="26" y="92"/>
                                    </a:cubicBezTo>
                                    <a:cubicBezTo>
                                      <a:pt x="26" y="70"/>
                                      <a:pt x="26" y="70"/>
                                      <a:pt x="26" y="70"/>
                                    </a:cubicBezTo>
                                    <a:cubicBezTo>
                                      <a:pt x="35" y="70"/>
                                      <a:pt x="35" y="70"/>
                                      <a:pt x="35" y="70"/>
                                    </a:cubicBezTo>
                                    <a:close/>
                                    <a:moveTo>
                                      <a:pt x="49" y="34"/>
                                    </a:moveTo>
                                    <a:cubicBezTo>
                                      <a:pt x="49" y="46"/>
                                      <a:pt x="44" y="54"/>
                                      <a:pt x="30" y="54"/>
                                    </a:cubicBezTo>
                                    <a:cubicBezTo>
                                      <a:pt x="26" y="54"/>
                                      <a:pt x="26" y="54"/>
                                      <a:pt x="26" y="54"/>
                                    </a:cubicBezTo>
                                    <a:cubicBezTo>
                                      <a:pt x="26" y="17"/>
                                      <a:pt x="26" y="17"/>
                                      <a:pt x="26" y="17"/>
                                    </a:cubicBezTo>
                                    <a:cubicBezTo>
                                      <a:pt x="28" y="17"/>
                                      <a:pt x="29" y="17"/>
                                      <a:pt x="30" y="17"/>
                                    </a:cubicBezTo>
                                    <a:cubicBezTo>
                                      <a:pt x="43" y="17"/>
                                      <a:pt x="49" y="23"/>
                                      <a:pt x="49" y="3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c:wpc>
                      </a:graphicData>
                    </a:graphic>
                  </wp:inline>
                </w:drawing>
              </mc:Choice>
              <mc:Fallback>
                <w:pict>
                  <v:group w14:anchorId="677C1E03" id="Canvas 4" o:spid="_x0000_s1026" editas="canvas" style="width:156.35pt;height:28.35pt;mso-position-horizontal-relative:char;mso-position-vertical-relative:line" coordsize="19856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s1027" type="#_x0000_t75" style="position:absolute;width:19856;height:3600;visibility:visible;mso-wrap-style:square">
                      <v:fill o:detectmouseclick="t"/>
                      <v:path o:connecttype="none"/>
                    </v:shape>
                    <v:shape id="Freeform 6" o:spid="_x0000_s1028" style="position:absolute;left:-44;width:19856;height:3638;visibility:visible;mso-wrap-style:square;v-text-anchor:top" coordsize="480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" path="m163,1v-26,,-26,,-26,c137,37,137,37,137,37v-26,,-26,,-26,c111,1,111,1,111,1,85,1,85,1,85,1v,91,,91,,91c111,92,111,92,111,92v,-36,,-36,,-36c137,56,137,56,137,56v,36,,36,,36c163,92,163,92,163,92v,-91,,-91,,-91xm253,74v,-73,,-73,,-73c227,1,227,1,227,1v,91,,91,,91c274,92,274,92,274,92v3,-18,3,-18,3,-18c253,74,253,74,253,74xm208,1v-26,,-26,,-26,c182,92,182,92,182,92v26,,26,,26,c208,1,208,1,208,1xm312,1v-25,,-25,,-25,c287,92,287,92,287,92v25,,25,,25,c312,1,312,1,312,1xm439,25v,-5,5,-8,12,-8c460,17,468,19,474,22,472,2,472,2,472,2,466,1,460,,449,,428,,414,8,414,27v,32,40,25,40,40c454,73,450,76,441,76v-9,,-22,-3,-30,-8c414,89,414,89,414,89v8,3,18,5,27,5c462,94,480,86,480,63,480,33,439,39,439,25xm367,70v24,,39,-13,39,-36c406,9,390,,363,,353,,341,,332,1v,91,,91,,91c358,92,358,92,358,92v,-22,,-22,,-22c367,70,367,70,367,70xm381,34v,12,-6,20,-19,20c358,54,358,54,358,54v,-37,,-37,,-37c359,17,360,17,362,17v13,,19,6,19,17xm35,70c59,70,75,57,75,34,75,9,58,,32,,22,,9,,,1,,92,,92,,92v26,,26,,26,c26,70,26,70,26,70v9,,9,,9,xm49,34v,12,-5,20,-19,20c26,54,26,54,26,54v,-37,,-37,,-37c28,17,29,17,30,17v13,,19,6,19,17xe" fillcolor="#0070c0" stroked="f">
                      <v:path arrowok="t" o:connecttype="custom" o:connectlocs="566736,3871;459180,143220;351625,3871;459180,356113;566736,216765;674292,356113;1046600,286439;939045,3871;1133472,356113;1046600,286439;752890,3871;860446,356113;1290669,3871;1187250,356113;1290669,3871;1865679,65804;1952551,7742;1712619,104512;1824311,294181;1712619,344501;1985645,243860;1518191,270956;1501644,0;1373404,356113;1480960,270956;1576106,131607;1480960,209023;1497507,65804;144787,270956;132376,0;0,356113;107556,270956;202701,131607;107556,209023;124103,65804" o:connectangles="0,0,0,0,0,0,0,0,0,0,0,0,0,0,0,0,0,0,0,0,0,0,0,0,0,0,0,0,0,0,0,0,0,0,0"/>
                      <o:lock v:ext="edit" verticies="t"/>
                    </v:shape>
                    <w10:anchorlock/>
                  </v:group>
                </w:pict>
              </mc:Fallback>
            </mc:AlternateContent>
          </w:r>
        </w:p>
      </w:tc>
    </w:tr>
    <w:tr w:rsidR="00FF350C" w14:paraId="1AF2F055" w14:textId="77777777" w:rsidTr="005E251B">
      <w:trPr>
        <w:trHeight w:val="20"/>
      </w:trPr>
      <w:tc>
        <w:tcPr>
          <w:tcW w:w="2264" w:type="dxa"/>
          <w:shd w:val="clear" w:color="auto" w:fill="F2F2F2" w:themeFill="background1" w:themeFillShade="F2"/>
          <w:vAlign w:val="center"/>
        </w:tcPr>
        <w:p w14:paraId="1AF2F052" w14:textId="05CA3C96" w:rsidR="00FF350C" w:rsidRPr="00EB13DE" w:rsidRDefault="00FF350C" w:rsidP="001F5A3A">
          <w:pPr>
            <w:spacing w:before="40"/>
            <w:rPr>
              <w:b/>
              <w:sz w:val="20"/>
              <w:szCs w:val="20"/>
            </w:rPr>
          </w:pPr>
          <w:r w:rsidRPr="00EB13DE">
            <w:rPr>
              <w:sz w:val="20"/>
              <w:szCs w:val="20"/>
            </w:rPr>
            <w:t>Revision</w:t>
          </w:r>
          <w:r w:rsidR="00C62B92">
            <w:rPr>
              <w:sz w:val="20"/>
              <w:szCs w:val="20"/>
            </w:rPr>
            <w:t>:</w:t>
          </w:r>
          <w:r w:rsidRPr="00EB13DE">
            <w:rPr>
              <w:sz w:val="20"/>
              <w:szCs w:val="20"/>
            </w:rPr>
            <w:t xml:space="preserve"> </w:t>
          </w:r>
          <w:r w:rsidR="001E6316">
            <w:rPr>
              <w:sz w:val="20"/>
              <w:szCs w:val="20"/>
            </w:rPr>
            <w:t>A</w:t>
          </w:r>
        </w:p>
      </w:tc>
      <w:tc>
        <w:tcPr>
          <w:tcW w:w="4528" w:type="dxa"/>
          <w:shd w:val="clear" w:color="auto" w:fill="F2F2F2" w:themeFill="background1" w:themeFillShade="F2"/>
          <w:vAlign w:val="center"/>
        </w:tcPr>
        <w:p w14:paraId="1AF2F053" w14:textId="340D182F" w:rsidR="00FF350C" w:rsidRPr="00EB13DE" w:rsidRDefault="0096739A" w:rsidP="00DD7D1F">
          <w:pPr>
            <w:spacing w:before="40"/>
            <w:rPr>
              <w:b/>
              <w:sz w:val="20"/>
              <w:szCs w:val="20"/>
            </w:rPr>
          </w:pPr>
          <w:r>
            <w:rPr>
              <w:sz w:val="20"/>
              <w:szCs w:val="20"/>
            </w:rPr>
            <w:t>Number</w:t>
          </w:r>
          <w:r w:rsidR="00C62B92" w:rsidRPr="00C62B92">
            <w:rPr>
              <w:sz w:val="20"/>
              <w:szCs w:val="20"/>
            </w:rPr>
            <w:t>:</w:t>
          </w:r>
          <w:r w:rsidR="00C62B92">
            <w:rPr>
              <w:color w:val="FF0000"/>
              <w:sz w:val="20"/>
              <w:szCs w:val="20"/>
            </w:rPr>
            <w:t xml:space="preserve"> </w:t>
          </w:r>
          <w:r w:rsidR="001F5A3A" w:rsidRPr="001F5A3A">
            <w:rPr>
              <w:sz w:val="20"/>
              <w:szCs w:val="20"/>
            </w:rPr>
            <w:t>LS-</w:t>
          </w:r>
          <w:r w:rsidR="007A6879">
            <w:rPr>
              <w:sz w:val="20"/>
              <w:szCs w:val="20"/>
            </w:rPr>
            <w:t>0</w:t>
          </w:r>
          <w:r w:rsidR="003A4292">
            <w:rPr>
              <w:sz w:val="20"/>
              <w:szCs w:val="20"/>
            </w:rPr>
            <w:t>A</w:t>
          </w:r>
          <w:r w:rsidR="00C33A77">
            <w:rPr>
              <w:sz w:val="20"/>
              <w:szCs w:val="20"/>
            </w:rPr>
            <w:t>6049</w:t>
          </w:r>
        </w:p>
      </w:tc>
      <w:tc>
        <w:tcPr>
          <w:tcW w:w="3396" w:type="dxa"/>
          <w:vMerge/>
          <w:tcBorders>
            <w:left w:val="nil"/>
          </w:tcBorders>
          <w:shd w:val="clear" w:color="auto" w:fill="F2F2F2" w:themeFill="background1" w:themeFillShade="F2"/>
        </w:tcPr>
        <w:p w14:paraId="1AF2F054" w14:textId="77777777" w:rsidR="00FF350C" w:rsidRPr="00901CA2" w:rsidRDefault="00FF350C" w:rsidP="00901CA2">
          <w:pPr>
            <w:rPr>
              <w:i/>
            </w:rPr>
          </w:pPr>
        </w:p>
      </w:tc>
    </w:tr>
    <w:tr w:rsidR="00D07E13" w:rsidRPr="00056BD7" w14:paraId="1AF2F059" w14:textId="77777777" w:rsidTr="00634A8D">
      <w:trPr>
        <w:trHeight w:val="20"/>
      </w:trPr>
      <w:tc>
        <w:tcPr>
          <w:tcW w:w="6792" w:type="dxa"/>
          <w:gridSpan w:val="2"/>
          <w:tcBorders>
            <w:bottom w:val="thickThinLargeGap" w:sz="24" w:space="0" w:color="auto"/>
          </w:tcBorders>
          <w:shd w:val="clear" w:color="auto" w:fill="F2F2F2" w:themeFill="background1" w:themeFillShade="F2"/>
          <w:vAlign w:val="center"/>
        </w:tcPr>
        <w:p w14:paraId="1AF2F057" w14:textId="230AD23B" w:rsidR="00D07E13" w:rsidRPr="00EB13DE" w:rsidRDefault="00D07E13">
          <w:pPr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Based on </w:t>
          </w:r>
          <w:r w:rsidRPr="006E0798">
            <w:rPr>
              <w:b/>
              <w:sz w:val="20"/>
              <w:szCs w:val="20"/>
            </w:rPr>
            <w:t>Template</w:t>
          </w:r>
          <w:r>
            <w:rPr>
              <w:b/>
              <w:sz w:val="20"/>
              <w:szCs w:val="20"/>
            </w:rPr>
            <w:t xml:space="preserve">/Rev.: </w:t>
          </w:r>
          <w:r w:rsidRPr="00D07E13">
            <w:rPr>
              <w:sz w:val="20"/>
              <w:szCs w:val="20"/>
            </w:rPr>
            <w:t>A-QB300-00901-T2</w:t>
          </w:r>
          <w:r>
            <w:rPr>
              <w:sz w:val="20"/>
              <w:szCs w:val="20"/>
            </w:rPr>
            <w:t>/</w:t>
          </w:r>
          <w:r w:rsidR="00BD6998">
            <w:rPr>
              <w:sz w:val="20"/>
              <w:szCs w:val="20"/>
            </w:rPr>
            <w:t>C</w:t>
          </w:r>
        </w:p>
      </w:tc>
      <w:tc>
        <w:tcPr>
          <w:tcW w:w="3396" w:type="dxa"/>
          <w:tcBorders>
            <w:left w:val="nil"/>
            <w:bottom w:val="thickThinLargeGap" w:sz="24" w:space="0" w:color="auto"/>
          </w:tcBorders>
          <w:shd w:val="clear" w:color="auto" w:fill="F2F2F2" w:themeFill="background1" w:themeFillShade="F2"/>
          <w:vAlign w:val="center"/>
        </w:tcPr>
        <w:p w14:paraId="1AF2F058" w14:textId="5E067BC6" w:rsidR="00D07E13" w:rsidRPr="00056BD7" w:rsidRDefault="00E67DEE" w:rsidP="00E749D2">
          <w:pPr>
            <w:jc w:val="center"/>
            <w:rPr>
              <w:rFonts w:ascii="Book Antiqua" w:hAnsi="Book Antiqua"/>
              <w:b/>
            </w:rPr>
          </w:pPr>
          <w:r>
            <w:rPr>
              <w:rFonts w:ascii="Book Antiqua" w:hAnsi="Book Antiqua"/>
            </w:rPr>
            <w:t>DMR Document</w:t>
          </w:r>
        </w:p>
      </w:tc>
    </w:tr>
  </w:tbl>
  <w:p w14:paraId="202C2115" w14:textId="77777777" w:rsidR="0039779B" w:rsidRDefault="0039779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5E73B2"/>
    <w:multiLevelType w:val="hybridMultilevel"/>
    <w:tmpl w:val="0A0823D4"/>
    <w:lvl w:ilvl="0" w:tplc="0409000F">
      <w:start w:val="1"/>
      <w:numFmt w:val="decimal"/>
      <w:lvlText w:val="%1."/>
      <w:lvlJc w:val="left"/>
      <w:pPr>
        <w:ind w:left="119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91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2" w15:restartNumberingAfterBreak="0">
    <w:nsid w:val="28FF670A"/>
    <w:multiLevelType w:val="hybridMultilevel"/>
    <w:tmpl w:val="B262FA80"/>
    <w:lvl w:ilvl="0" w:tplc="04090001">
      <w:start w:val="1"/>
      <w:numFmt w:val="none"/>
      <w:pStyle w:val="TASKHeader"/>
      <w:lvlText w:val="TASK %1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C37BF7"/>
    <w:multiLevelType w:val="multilevel"/>
    <w:tmpl w:val="FBF81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6D00482"/>
    <w:multiLevelType w:val="hybridMultilevel"/>
    <w:tmpl w:val="33A6D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6D453F"/>
    <w:multiLevelType w:val="multilevel"/>
    <w:tmpl w:val="5694067A"/>
    <w:lvl w:ilvl="0">
      <w:start w:val="1"/>
      <w:numFmt w:val="decimal"/>
      <w:pStyle w:val="Heading1"/>
      <w:lvlText w:val="%1."/>
      <w:lvlJc w:val="left"/>
      <w:pPr>
        <w:tabs>
          <w:tab w:val="num" w:pos="522"/>
        </w:tabs>
        <w:ind w:left="522" w:hanging="432"/>
      </w:pPr>
      <w:rPr>
        <w:rFonts w:hint="default"/>
        <w:color w:val="auto"/>
      </w:rPr>
    </w:lvl>
    <w:lvl w:ilvl="1">
      <w:start w:val="1"/>
      <w:numFmt w:val="decimal"/>
      <w:pStyle w:val="Heading2"/>
      <w:lvlText w:val="%1.%2 "/>
      <w:lvlJc w:val="left"/>
      <w:pPr>
        <w:tabs>
          <w:tab w:val="num" w:pos="576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6EDD6356"/>
    <w:multiLevelType w:val="multilevel"/>
    <w:tmpl w:val="DBD87AA0"/>
    <w:styleLink w:val="WorkInstructionHeadings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0"/>
  </w:num>
  <w:num w:numId="5">
    <w:abstractNumId w:val="5"/>
  </w:num>
  <w:num w:numId="6">
    <w:abstractNumId w:val="1"/>
  </w:num>
  <w:num w:numId="7">
    <w:abstractNumId w:val="4"/>
  </w:num>
  <w:num w:numId="8">
    <w:abstractNumId w:val="3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en-US" w:vendorID="64" w:dllVersion="6" w:nlCheck="1" w:checkStyle="0"/>
  <w:activeWritingStyle w:appName="MSWord" w:lang="de-DE" w:vendorID="64" w:dllVersion="6" w:nlCheck="1" w:checkStyle="0"/>
  <w:activeWritingStyle w:appName="MSWord" w:lang="fr-FR" w:vendorID="64" w:dllVersion="6" w:nlCheck="1" w:checkStyle="1"/>
  <w:activeWritingStyle w:appName="MSWord" w:lang="en-US" w:vendorID="64" w:dllVersion="0" w:nlCheck="1" w:checkStyle="0"/>
  <w:activeWritingStyle w:appName="MSWord" w:lang="de-DE" w:vendorID="64" w:dllVersion="0" w:nlCheck="1" w:checkStyle="0"/>
  <w:activeWritingStyle w:appName="MSWord" w:lang="fr-FR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106497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BA0"/>
    <w:rsid w:val="00000CF3"/>
    <w:rsid w:val="00003BCF"/>
    <w:rsid w:val="00004C5B"/>
    <w:rsid w:val="000130D2"/>
    <w:rsid w:val="00014C26"/>
    <w:rsid w:val="00033F59"/>
    <w:rsid w:val="0003679B"/>
    <w:rsid w:val="00040CC8"/>
    <w:rsid w:val="00050616"/>
    <w:rsid w:val="00054474"/>
    <w:rsid w:val="00055287"/>
    <w:rsid w:val="00056BD7"/>
    <w:rsid w:val="00060E90"/>
    <w:rsid w:val="00065159"/>
    <w:rsid w:val="00070EC6"/>
    <w:rsid w:val="00071EBC"/>
    <w:rsid w:val="00073797"/>
    <w:rsid w:val="00073F28"/>
    <w:rsid w:val="00073F7C"/>
    <w:rsid w:val="00076978"/>
    <w:rsid w:val="000828F7"/>
    <w:rsid w:val="00082C1C"/>
    <w:rsid w:val="0008504A"/>
    <w:rsid w:val="00087390"/>
    <w:rsid w:val="000911C1"/>
    <w:rsid w:val="00092224"/>
    <w:rsid w:val="00096BE8"/>
    <w:rsid w:val="00097B53"/>
    <w:rsid w:val="000A17E8"/>
    <w:rsid w:val="000A2377"/>
    <w:rsid w:val="000A4982"/>
    <w:rsid w:val="000A6D76"/>
    <w:rsid w:val="000A7F4B"/>
    <w:rsid w:val="000B1E81"/>
    <w:rsid w:val="000C2409"/>
    <w:rsid w:val="000D01B6"/>
    <w:rsid w:val="000D3226"/>
    <w:rsid w:val="000D4785"/>
    <w:rsid w:val="000E2C3A"/>
    <w:rsid w:val="000E4C4E"/>
    <w:rsid w:val="000F2EF1"/>
    <w:rsid w:val="000F7BC5"/>
    <w:rsid w:val="00105F24"/>
    <w:rsid w:val="0011279E"/>
    <w:rsid w:val="0011707B"/>
    <w:rsid w:val="0012201B"/>
    <w:rsid w:val="001337AB"/>
    <w:rsid w:val="001353AD"/>
    <w:rsid w:val="00140C29"/>
    <w:rsid w:val="00154E00"/>
    <w:rsid w:val="00155453"/>
    <w:rsid w:val="00155727"/>
    <w:rsid w:val="00167962"/>
    <w:rsid w:val="0017503E"/>
    <w:rsid w:val="00176EB8"/>
    <w:rsid w:val="00180EC9"/>
    <w:rsid w:val="00185DFE"/>
    <w:rsid w:val="00186BDF"/>
    <w:rsid w:val="00187D57"/>
    <w:rsid w:val="001913CB"/>
    <w:rsid w:val="0019213C"/>
    <w:rsid w:val="001A3112"/>
    <w:rsid w:val="001A47C8"/>
    <w:rsid w:val="001A7740"/>
    <w:rsid w:val="001B1B51"/>
    <w:rsid w:val="001B4B24"/>
    <w:rsid w:val="001B6161"/>
    <w:rsid w:val="001B7305"/>
    <w:rsid w:val="001B7F0A"/>
    <w:rsid w:val="001C0E2E"/>
    <w:rsid w:val="001C7267"/>
    <w:rsid w:val="001D69FA"/>
    <w:rsid w:val="001E0797"/>
    <w:rsid w:val="001E13E9"/>
    <w:rsid w:val="001E14FF"/>
    <w:rsid w:val="001E15DF"/>
    <w:rsid w:val="001E4042"/>
    <w:rsid w:val="001E493A"/>
    <w:rsid w:val="001E6316"/>
    <w:rsid w:val="001F5A3A"/>
    <w:rsid w:val="001F5FEE"/>
    <w:rsid w:val="00202DC8"/>
    <w:rsid w:val="002039A9"/>
    <w:rsid w:val="00211722"/>
    <w:rsid w:val="0021502A"/>
    <w:rsid w:val="00217810"/>
    <w:rsid w:val="00217F87"/>
    <w:rsid w:val="0022015F"/>
    <w:rsid w:val="00220A1D"/>
    <w:rsid w:val="00221EF3"/>
    <w:rsid w:val="00223BC3"/>
    <w:rsid w:val="00224DE6"/>
    <w:rsid w:val="00227983"/>
    <w:rsid w:val="00227DFE"/>
    <w:rsid w:val="00230085"/>
    <w:rsid w:val="00235D8A"/>
    <w:rsid w:val="00236158"/>
    <w:rsid w:val="0024141A"/>
    <w:rsid w:val="00242CEE"/>
    <w:rsid w:val="00243796"/>
    <w:rsid w:val="0024533D"/>
    <w:rsid w:val="00252473"/>
    <w:rsid w:val="00272917"/>
    <w:rsid w:val="00273D4C"/>
    <w:rsid w:val="00277471"/>
    <w:rsid w:val="0028101C"/>
    <w:rsid w:val="00281BB1"/>
    <w:rsid w:val="0028235D"/>
    <w:rsid w:val="00284E5C"/>
    <w:rsid w:val="0028719A"/>
    <w:rsid w:val="00294A4F"/>
    <w:rsid w:val="00295CBD"/>
    <w:rsid w:val="002A7DDE"/>
    <w:rsid w:val="002B4960"/>
    <w:rsid w:val="002C18F3"/>
    <w:rsid w:val="002C1A83"/>
    <w:rsid w:val="002C2092"/>
    <w:rsid w:val="002C42D3"/>
    <w:rsid w:val="002C6209"/>
    <w:rsid w:val="002D0696"/>
    <w:rsid w:val="002D4D83"/>
    <w:rsid w:val="002D5EC9"/>
    <w:rsid w:val="002D7DF4"/>
    <w:rsid w:val="002E0C63"/>
    <w:rsid w:val="002E6A5A"/>
    <w:rsid w:val="002F4096"/>
    <w:rsid w:val="003152D7"/>
    <w:rsid w:val="00322D7B"/>
    <w:rsid w:val="00324372"/>
    <w:rsid w:val="00327F77"/>
    <w:rsid w:val="00332065"/>
    <w:rsid w:val="00345961"/>
    <w:rsid w:val="00350E52"/>
    <w:rsid w:val="003547DA"/>
    <w:rsid w:val="00354DC9"/>
    <w:rsid w:val="003634DE"/>
    <w:rsid w:val="00364A7A"/>
    <w:rsid w:val="00365620"/>
    <w:rsid w:val="003748FC"/>
    <w:rsid w:val="003753A5"/>
    <w:rsid w:val="003755CC"/>
    <w:rsid w:val="00381603"/>
    <w:rsid w:val="0038482E"/>
    <w:rsid w:val="0038503C"/>
    <w:rsid w:val="00387186"/>
    <w:rsid w:val="0038747F"/>
    <w:rsid w:val="00387C80"/>
    <w:rsid w:val="0039779B"/>
    <w:rsid w:val="003A1548"/>
    <w:rsid w:val="003A4292"/>
    <w:rsid w:val="003A4809"/>
    <w:rsid w:val="003B60F1"/>
    <w:rsid w:val="003B624D"/>
    <w:rsid w:val="003D00FE"/>
    <w:rsid w:val="003D1748"/>
    <w:rsid w:val="003D7CAB"/>
    <w:rsid w:val="003E7683"/>
    <w:rsid w:val="003E7F5B"/>
    <w:rsid w:val="00404E94"/>
    <w:rsid w:val="00410FFF"/>
    <w:rsid w:val="0041368B"/>
    <w:rsid w:val="00423A84"/>
    <w:rsid w:val="00436797"/>
    <w:rsid w:val="00445CD4"/>
    <w:rsid w:val="0045092E"/>
    <w:rsid w:val="004518E4"/>
    <w:rsid w:val="00455AEA"/>
    <w:rsid w:val="0046334A"/>
    <w:rsid w:val="00464B89"/>
    <w:rsid w:val="0046590C"/>
    <w:rsid w:val="00466E98"/>
    <w:rsid w:val="00470ED6"/>
    <w:rsid w:val="00472657"/>
    <w:rsid w:val="00474D91"/>
    <w:rsid w:val="00475292"/>
    <w:rsid w:val="00477B1B"/>
    <w:rsid w:val="004800C3"/>
    <w:rsid w:val="00482C60"/>
    <w:rsid w:val="0049061E"/>
    <w:rsid w:val="00497C33"/>
    <w:rsid w:val="004B44C5"/>
    <w:rsid w:val="004B5BCA"/>
    <w:rsid w:val="004C2810"/>
    <w:rsid w:val="004C5DEE"/>
    <w:rsid w:val="004D38A4"/>
    <w:rsid w:val="004D3AA6"/>
    <w:rsid w:val="004E15BF"/>
    <w:rsid w:val="004E1656"/>
    <w:rsid w:val="004E43FB"/>
    <w:rsid w:val="004E5351"/>
    <w:rsid w:val="004F008E"/>
    <w:rsid w:val="004F1C99"/>
    <w:rsid w:val="004F4960"/>
    <w:rsid w:val="004F61AC"/>
    <w:rsid w:val="004F7F19"/>
    <w:rsid w:val="00501505"/>
    <w:rsid w:val="00502A77"/>
    <w:rsid w:val="00526072"/>
    <w:rsid w:val="00530CD0"/>
    <w:rsid w:val="00533A26"/>
    <w:rsid w:val="00533C72"/>
    <w:rsid w:val="00535229"/>
    <w:rsid w:val="0053557C"/>
    <w:rsid w:val="00537F43"/>
    <w:rsid w:val="00541556"/>
    <w:rsid w:val="005446AB"/>
    <w:rsid w:val="0055424D"/>
    <w:rsid w:val="00554D88"/>
    <w:rsid w:val="00555A0D"/>
    <w:rsid w:val="00560D7F"/>
    <w:rsid w:val="00561A95"/>
    <w:rsid w:val="00563F98"/>
    <w:rsid w:val="00566122"/>
    <w:rsid w:val="005668B4"/>
    <w:rsid w:val="00571AB0"/>
    <w:rsid w:val="0057213D"/>
    <w:rsid w:val="00574F9C"/>
    <w:rsid w:val="00576C49"/>
    <w:rsid w:val="00580682"/>
    <w:rsid w:val="005815B8"/>
    <w:rsid w:val="0058431C"/>
    <w:rsid w:val="00587337"/>
    <w:rsid w:val="00597090"/>
    <w:rsid w:val="0059789A"/>
    <w:rsid w:val="005A01E8"/>
    <w:rsid w:val="005A5CCF"/>
    <w:rsid w:val="005B1C3F"/>
    <w:rsid w:val="005B75B8"/>
    <w:rsid w:val="005C1CB6"/>
    <w:rsid w:val="005C4F8B"/>
    <w:rsid w:val="005C79FD"/>
    <w:rsid w:val="005E05A5"/>
    <w:rsid w:val="005E1537"/>
    <w:rsid w:val="005E251B"/>
    <w:rsid w:val="005E5704"/>
    <w:rsid w:val="005E575F"/>
    <w:rsid w:val="005E588E"/>
    <w:rsid w:val="005F0D6D"/>
    <w:rsid w:val="005F7DAA"/>
    <w:rsid w:val="00601E63"/>
    <w:rsid w:val="00602F35"/>
    <w:rsid w:val="006113CE"/>
    <w:rsid w:val="00614775"/>
    <w:rsid w:val="00630E64"/>
    <w:rsid w:val="006342DF"/>
    <w:rsid w:val="0065181F"/>
    <w:rsid w:val="0065410F"/>
    <w:rsid w:val="006672BE"/>
    <w:rsid w:val="00671050"/>
    <w:rsid w:val="006744C5"/>
    <w:rsid w:val="006747A5"/>
    <w:rsid w:val="00675FBB"/>
    <w:rsid w:val="00683688"/>
    <w:rsid w:val="00692CFE"/>
    <w:rsid w:val="006A1716"/>
    <w:rsid w:val="006B3124"/>
    <w:rsid w:val="006B5A5D"/>
    <w:rsid w:val="006B6D92"/>
    <w:rsid w:val="006B7947"/>
    <w:rsid w:val="006C0060"/>
    <w:rsid w:val="006C1E92"/>
    <w:rsid w:val="006D0D5C"/>
    <w:rsid w:val="006E3527"/>
    <w:rsid w:val="006E51EF"/>
    <w:rsid w:val="006E738A"/>
    <w:rsid w:val="007003D9"/>
    <w:rsid w:val="007069D8"/>
    <w:rsid w:val="00711A84"/>
    <w:rsid w:val="00716487"/>
    <w:rsid w:val="00721109"/>
    <w:rsid w:val="00725A03"/>
    <w:rsid w:val="00726DCC"/>
    <w:rsid w:val="00737ED2"/>
    <w:rsid w:val="00744EC6"/>
    <w:rsid w:val="0074526A"/>
    <w:rsid w:val="00747A47"/>
    <w:rsid w:val="00751F3B"/>
    <w:rsid w:val="007527A3"/>
    <w:rsid w:val="007549B1"/>
    <w:rsid w:val="007551A5"/>
    <w:rsid w:val="00760D25"/>
    <w:rsid w:val="00762AA6"/>
    <w:rsid w:val="00765965"/>
    <w:rsid w:val="00766D36"/>
    <w:rsid w:val="0076757E"/>
    <w:rsid w:val="00774626"/>
    <w:rsid w:val="00774AAD"/>
    <w:rsid w:val="007813D3"/>
    <w:rsid w:val="00783635"/>
    <w:rsid w:val="0078450A"/>
    <w:rsid w:val="00792664"/>
    <w:rsid w:val="00796CBF"/>
    <w:rsid w:val="007A6673"/>
    <w:rsid w:val="007A6879"/>
    <w:rsid w:val="007B6EC9"/>
    <w:rsid w:val="007C6CD9"/>
    <w:rsid w:val="007C7626"/>
    <w:rsid w:val="007C794D"/>
    <w:rsid w:val="007D54D6"/>
    <w:rsid w:val="007E347B"/>
    <w:rsid w:val="007E5555"/>
    <w:rsid w:val="007E7BF0"/>
    <w:rsid w:val="00812E4C"/>
    <w:rsid w:val="00813FF0"/>
    <w:rsid w:val="00820EB6"/>
    <w:rsid w:val="00825D1E"/>
    <w:rsid w:val="00834899"/>
    <w:rsid w:val="00836187"/>
    <w:rsid w:val="0083678D"/>
    <w:rsid w:val="00836806"/>
    <w:rsid w:val="00847C39"/>
    <w:rsid w:val="00850FAE"/>
    <w:rsid w:val="008514DB"/>
    <w:rsid w:val="00853CAA"/>
    <w:rsid w:val="00855ED2"/>
    <w:rsid w:val="0086048C"/>
    <w:rsid w:val="008605B3"/>
    <w:rsid w:val="00874072"/>
    <w:rsid w:val="008809BB"/>
    <w:rsid w:val="00893055"/>
    <w:rsid w:val="00894CD9"/>
    <w:rsid w:val="008B51EB"/>
    <w:rsid w:val="008B6B8D"/>
    <w:rsid w:val="008C042A"/>
    <w:rsid w:val="008C6D5D"/>
    <w:rsid w:val="008D386E"/>
    <w:rsid w:val="008E100D"/>
    <w:rsid w:val="008E25F9"/>
    <w:rsid w:val="008E2944"/>
    <w:rsid w:val="008E3695"/>
    <w:rsid w:val="008E3A60"/>
    <w:rsid w:val="008E43B8"/>
    <w:rsid w:val="008E5D74"/>
    <w:rsid w:val="008E6369"/>
    <w:rsid w:val="008F34E1"/>
    <w:rsid w:val="00901CA2"/>
    <w:rsid w:val="00915646"/>
    <w:rsid w:val="00920CD5"/>
    <w:rsid w:val="00922D30"/>
    <w:rsid w:val="00934063"/>
    <w:rsid w:val="00934845"/>
    <w:rsid w:val="0094144A"/>
    <w:rsid w:val="00943BA0"/>
    <w:rsid w:val="009459CE"/>
    <w:rsid w:val="00947438"/>
    <w:rsid w:val="00953547"/>
    <w:rsid w:val="00965078"/>
    <w:rsid w:val="0096739A"/>
    <w:rsid w:val="00967EB3"/>
    <w:rsid w:val="009701C8"/>
    <w:rsid w:val="00971F24"/>
    <w:rsid w:val="0097376E"/>
    <w:rsid w:val="00973845"/>
    <w:rsid w:val="00974645"/>
    <w:rsid w:val="00975821"/>
    <w:rsid w:val="00982CBE"/>
    <w:rsid w:val="00995483"/>
    <w:rsid w:val="00996368"/>
    <w:rsid w:val="009A04A4"/>
    <w:rsid w:val="009A1EFB"/>
    <w:rsid w:val="009A2868"/>
    <w:rsid w:val="009A3BB3"/>
    <w:rsid w:val="009A5F77"/>
    <w:rsid w:val="009B5966"/>
    <w:rsid w:val="009B7374"/>
    <w:rsid w:val="009C172F"/>
    <w:rsid w:val="009C3988"/>
    <w:rsid w:val="009C3C6E"/>
    <w:rsid w:val="009D194F"/>
    <w:rsid w:val="009E30E8"/>
    <w:rsid w:val="009F7446"/>
    <w:rsid w:val="00A0163E"/>
    <w:rsid w:val="00A14E75"/>
    <w:rsid w:val="00A204D1"/>
    <w:rsid w:val="00A2542D"/>
    <w:rsid w:val="00A27775"/>
    <w:rsid w:val="00A31137"/>
    <w:rsid w:val="00A37660"/>
    <w:rsid w:val="00A40B04"/>
    <w:rsid w:val="00A44EB7"/>
    <w:rsid w:val="00A56719"/>
    <w:rsid w:val="00A57B52"/>
    <w:rsid w:val="00A57D9E"/>
    <w:rsid w:val="00A608FC"/>
    <w:rsid w:val="00A6136F"/>
    <w:rsid w:val="00A75E94"/>
    <w:rsid w:val="00A76E74"/>
    <w:rsid w:val="00A83F81"/>
    <w:rsid w:val="00A84A92"/>
    <w:rsid w:val="00A84AAE"/>
    <w:rsid w:val="00A85427"/>
    <w:rsid w:val="00A8573A"/>
    <w:rsid w:val="00AA0A95"/>
    <w:rsid w:val="00AA11AC"/>
    <w:rsid w:val="00AA38CA"/>
    <w:rsid w:val="00AB2955"/>
    <w:rsid w:val="00AB2966"/>
    <w:rsid w:val="00AB2D00"/>
    <w:rsid w:val="00AC2076"/>
    <w:rsid w:val="00AC3649"/>
    <w:rsid w:val="00AD7500"/>
    <w:rsid w:val="00AE13B3"/>
    <w:rsid w:val="00AE2E03"/>
    <w:rsid w:val="00AF60E7"/>
    <w:rsid w:val="00B007E3"/>
    <w:rsid w:val="00B00DDD"/>
    <w:rsid w:val="00B02E61"/>
    <w:rsid w:val="00B03DD9"/>
    <w:rsid w:val="00B103B2"/>
    <w:rsid w:val="00B11543"/>
    <w:rsid w:val="00B1372A"/>
    <w:rsid w:val="00B33FAD"/>
    <w:rsid w:val="00B34718"/>
    <w:rsid w:val="00B374C8"/>
    <w:rsid w:val="00B40C11"/>
    <w:rsid w:val="00B50769"/>
    <w:rsid w:val="00B50D74"/>
    <w:rsid w:val="00B512F3"/>
    <w:rsid w:val="00B64F41"/>
    <w:rsid w:val="00B6563E"/>
    <w:rsid w:val="00B67195"/>
    <w:rsid w:val="00B82424"/>
    <w:rsid w:val="00B84B42"/>
    <w:rsid w:val="00B861E6"/>
    <w:rsid w:val="00B95568"/>
    <w:rsid w:val="00B95ACE"/>
    <w:rsid w:val="00B976F3"/>
    <w:rsid w:val="00BA2D30"/>
    <w:rsid w:val="00BA563B"/>
    <w:rsid w:val="00BA5ED1"/>
    <w:rsid w:val="00BB392D"/>
    <w:rsid w:val="00BB3F02"/>
    <w:rsid w:val="00BC038A"/>
    <w:rsid w:val="00BC2AB8"/>
    <w:rsid w:val="00BD153F"/>
    <w:rsid w:val="00BD2077"/>
    <w:rsid w:val="00BD2732"/>
    <w:rsid w:val="00BD4280"/>
    <w:rsid w:val="00BD6998"/>
    <w:rsid w:val="00BF2289"/>
    <w:rsid w:val="00BF6C90"/>
    <w:rsid w:val="00BF6EFA"/>
    <w:rsid w:val="00BF76B1"/>
    <w:rsid w:val="00C0002D"/>
    <w:rsid w:val="00C016C8"/>
    <w:rsid w:val="00C0522A"/>
    <w:rsid w:val="00C06761"/>
    <w:rsid w:val="00C072A1"/>
    <w:rsid w:val="00C232B3"/>
    <w:rsid w:val="00C30186"/>
    <w:rsid w:val="00C33A77"/>
    <w:rsid w:val="00C34DD0"/>
    <w:rsid w:val="00C400E1"/>
    <w:rsid w:val="00C553E7"/>
    <w:rsid w:val="00C62B92"/>
    <w:rsid w:val="00C62B9C"/>
    <w:rsid w:val="00C63E5E"/>
    <w:rsid w:val="00C66760"/>
    <w:rsid w:val="00C67B71"/>
    <w:rsid w:val="00C74E6F"/>
    <w:rsid w:val="00C816FB"/>
    <w:rsid w:val="00C856E0"/>
    <w:rsid w:val="00C9498E"/>
    <w:rsid w:val="00C95521"/>
    <w:rsid w:val="00C9794D"/>
    <w:rsid w:val="00CA52DC"/>
    <w:rsid w:val="00CB174D"/>
    <w:rsid w:val="00CB2345"/>
    <w:rsid w:val="00CB2BF7"/>
    <w:rsid w:val="00CC052B"/>
    <w:rsid w:val="00CC1797"/>
    <w:rsid w:val="00CC1EC9"/>
    <w:rsid w:val="00CC2994"/>
    <w:rsid w:val="00CC6123"/>
    <w:rsid w:val="00CD47BB"/>
    <w:rsid w:val="00CE19A7"/>
    <w:rsid w:val="00CE64D3"/>
    <w:rsid w:val="00CF450B"/>
    <w:rsid w:val="00CF51F4"/>
    <w:rsid w:val="00D07E13"/>
    <w:rsid w:val="00D13B00"/>
    <w:rsid w:val="00D16E4D"/>
    <w:rsid w:val="00D2135A"/>
    <w:rsid w:val="00D239B2"/>
    <w:rsid w:val="00D24989"/>
    <w:rsid w:val="00D312CB"/>
    <w:rsid w:val="00D36DF1"/>
    <w:rsid w:val="00D37E0C"/>
    <w:rsid w:val="00D4119E"/>
    <w:rsid w:val="00D45140"/>
    <w:rsid w:val="00D502EA"/>
    <w:rsid w:val="00D51CFE"/>
    <w:rsid w:val="00D543AA"/>
    <w:rsid w:val="00D561ED"/>
    <w:rsid w:val="00D574FE"/>
    <w:rsid w:val="00D57AA2"/>
    <w:rsid w:val="00D61E88"/>
    <w:rsid w:val="00D65EBF"/>
    <w:rsid w:val="00D737E1"/>
    <w:rsid w:val="00D76298"/>
    <w:rsid w:val="00D76C0A"/>
    <w:rsid w:val="00D76FEE"/>
    <w:rsid w:val="00D81B0D"/>
    <w:rsid w:val="00D9057E"/>
    <w:rsid w:val="00D90BCB"/>
    <w:rsid w:val="00D95AE8"/>
    <w:rsid w:val="00D96E36"/>
    <w:rsid w:val="00DA19D6"/>
    <w:rsid w:val="00DA7748"/>
    <w:rsid w:val="00DB0262"/>
    <w:rsid w:val="00DB116E"/>
    <w:rsid w:val="00DB17D7"/>
    <w:rsid w:val="00DB201B"/>
    <w:rsid w:val="00DB29F7"/>
    <w:rsid w:val="00DB2F1B"/>
    <w:rsid w:val="00DB3468"/>
    <w:rsid w:val="00DC0E35"/>
    <w:rsid w:val="00DC5B81"/>
    <w:rsid w:val="00DD7D1F"/>
    <w:rsid w:val="00DE1A95"/>
    <w:rsid w:val="00DE3F78"/>
    <w:rsid w:val="00DE4954"/>
    <w:rsid w:val="00DF21E9"/>
    <w:rsid w:val="00DF26B5"/>
    <w:rsid w:val="00E03210"/>
    <w:rsid w:val="00E06F20"/>
    <w:rsid w:val="00E1307F"/>
    <w:rsid w:val="00E14A14"/>
    <w:rsid w:val="00E20A01"/>
    <w:rsid w:val="00E214CF"/>
    <w:rsid w:val="00E2549F"/>
    <w:rsid w:val="00E32EC8"/>
    <w:rsid w:val="00E34D8A"/>
    <w:rsid w:val="00E45D73"/>
    <w:rsid w:val="00E52D2B"/>
    <w:rsid w:val="00E571C3"/>
    <w:rsid w:val="00E610FE"/>
    <w:rsid w:val="00E67DEE"/>
    <w:rsid w:val="00E749D2"/>
    <w:rsid w:val="00E76C3F"/>
    <w:rsid w:val="00E7718C"/>
    <w:rsid w:val="00E816BD"/>
    <w:rsid w:val="00E83E98"/>
    <w:rsid w:val="00E84D4F"/>
    <w:rsid w:val="00E86AF5"/>
    <w:rsid w:val="00EA1714"/>
    <w:rsid w:val="00EB13DE"/>
    <w:rsid w:val="00EB2312"/>
    <w:rsid w:val="00EB539B"/>
    <w:rsid w:val="00EC369D"/>
    <w:rsid w:val="00EC613D"/>
    <w:rsid w:val="00ED075E"/>
    <w:rsid w:val="00ED12FF"/>
    <w:rsid w:val="00EE05AA"/>
    <w:rsid w:val="00EE2613"/>
    <w:rsid w:val="00EE7FD7"/>
    <w:rsid w:val="00EF49BF"/>
    <w:rsid w:val="00F0130F"/>
    <w:rsid w:val="00F022D2"/>
    <w:rsid w:val="00F054F9"/>
    <w:rsid w:val="00F0753D"/>
    <w:rsid w:val="00F153A4"/>
    <w:rsid w:val="00F15778"/>
    <w:rsid w:val="00F15DB8"/>
    <w:rsid w:val="00F22F3B"/>
    <w:rsid w:val="00F27455"/>
    <w:rsid w:val="00F3190D"/>
    <w:rsid w:val="00F3230B"/>
    <w:rsid w:val="00F32B0B"/>
    <w:rsid w:val="00F338F6"/>
    <w:rsid w:val="00F36113"/>
    <w:rsid w:val="00F36C41"/>
    <w:rsid w:val="00F44381"/>
    <w:rsid w:val="00F50173"/>
    <w:rsid w:val="00F50E0A"/>
    <w:rsid w:val="00F539DF"/>
    <w:rsid w:val="00F54DE1"/>
    <w:rsid w:val="00F56856"/>
    <w:rsid w:val="00F60EDE"/>
    <w:rsid w:val="00F61225"/>
    <w:rsid w:val="00F62B8F"/>
    <w:rsid w:val="00F65090"/>
    <w:rsid w:val="00F659B8"/>
    <w:rsid w:val="00F71034"/>
    <w:rsid w:val="00F83835"/>
    <w:rsid w:val="00F8466E"/>
    <w:rsid w:val="00F90F1A"/>
    <w:rsid w:val="00F91D91"/>
    <w:rsid w:val="00FA0E1E"/>
    <w:rsid w:val="00FA5FFE"/>
    <w:rsid w:val="00FA618A"/>
    <w:rsid w:val="00FB3E49"/>
    <w:rsid w:val="00FB5CBE"/>
    <w:rsid w:val="00FB7F41"/>
    <w:rsid w:val="00FC0D91"/>
    <w:rsid w:val="00FD6465"/>
    <w:rsid w:val="00FE2FA4"/>
    <w:rsid w:val="00FE4C7C"/>
    <w:rsid w:val="00FE5A2D"/>
    <w:rsid w:val="00FF350C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497"/>
    <o:shapelayout v:ext="edit">
      <o:idmap v:ext="edit" data="1"/>
    </o:shapelayout>
  </w:shapeDefaults>
  <w:decimalSymbol w:val="."/>
  <w:listSeparator w:val=","/>
  <w14:docId w14:val="1AF2EF62"/>
  <w15:docId w15:val="{2EB5F240-43AB-43DB-839C-7741E9396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7F87"/>
    <w:pPr>
      <w:spacing w:after="4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87C80"/>
    <w:pPr>
      <w:keepNext/>
      <w:numPr>
        <w:numId w:val="1"/>
      </w:numPr>
      <w:tabs>
        <w:tab w:val="clear" w:pos="522"/>
      </w:tabs>
      <w:spacing w:before="120" w:after="60"/>
      <w:ind w:left="720" w:hanging="720"/>
      <w:outlineLvl w:val="0"/>
    </w:pPr>
    <w:rPr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387C80"/>
    <w:pPr>
      <w:numPr>
        <w:ilvl w:val="1"/>
        <w:numId w:val="1"/>
      </w:numPr>
      <w:tabs>
        <w:tab w:val="clear" w:pos="576"/>
      </w:tabs>
      <w:spacing w:before="60" w:after="20"/>
      <w:ind w:left="720" w:hanging="720"/>
      <w:outlineLvl w:val="1"/>
    </w:pPr>
    <w:rPr>
      <w:snapToGrid w:val="0"/>
      <w:szCs w:val="20"/>
    </w:rPr>
  </w:style>
  <w:style w:type="paragraph" w:styleId="Heading3">
    <w:name w:val="heading 3"/>
    <w:basedOn w:val="Normal"/>
    <w:next w:val="Normal"/>
    <w:link w:val="Heading3Char"/>
    <w:qFormat/>
    <w:rsid w:val="00387C80"/>
    <w:pPr>
      <w:numPr>
        <w:ilvl w:val="2"/>
        <w:numId w:val="1"/>
      </w:numPr>
      <w:tabs>
        <w:tab w:val="clear" w:pos="720"/>
      </w:tabs>
      <w:spacing w:before="60" w:after="20"/>
      <w:outlineLvl w:val="2"/>
    </w:pPr>
    <w:rPr>
      <w:szCs w:val="20"/>
    </w:rPr>
  </w:style>
  <w:style w:type="paragraph" w:styleId="Heading4">
    <w:name w:val="heading 4"/>
    <w:basedOn w:val="Normal"/>
    <w:next w:val="Normal"/>
    <w:qFormat/>
    <w:rsid w:val="00F153A4"/>
    <w:pPr>
      <w:tabs>
        <w:tab w:val="num" w:pos="1080"/>
      </w:tabs>
      <w:spacing w:before="20" w:after="20"/>
      <w:ind w:left="720" w:hanging="720"/>
      <w:outlineLvl w:val="3"/>
    </w:pPr>
    <w:rPr>
      <w:szCs w:val="20"/>
    </w:rPr>
  </w:style>
  <w:style w:type="paragraph" w:styleId="Heading5">
    <w:name w:val="heading 5"/>
    <w:basedOn w:val="Normal"/>
    <w:next w:val="Normal"/>
    <w:link w:val="Heading5Char"/>
    <w:qFormat/>
    <w:rsid w:val="00766D36"/>
    <w:pPr>
      <w:outlineLvl w:val="4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CC1EC9"/>
    <w:rPr>
      <w:b/>
      <w:sz w:val="22"/>
      <w:lang w:val="en-US" w:eastAsia="en-US" w:bidi="ar-SA"/>
    </w:rPr>
  </w:style>
  <w:style w:type="character" w:styleId="FollowedHyperlink">
    <w:name w:val="FollowedHyperlink"/>
    <w:basedOn w:val="DefaultParagraphFont"/>
    <w:rsid w:val="00E84D4F"/>
    <w:rPr>
      <w:color w:val="800080"/>
      <w:u w:val="single"/>
    </w:rPr>
  </w:style>
  <w:style w:type="paragraph" w:styleId="TOC1">
    <w:name w:val="toc 1"/>
    <w:basedOn w:val="Normal"/>
    <w:next w:val="Normal"/>
    <w:autoRedefine/>
    <w:uiPriority w:val="39"/>
    <w:rsid w:val="006B7947"/>
    <w:pPr>
      <w:tabs>
        <w:tab w:val="left" w:pos="720"/>
        <w:tab w:val="right" w:leader="dot" w:pos="10080"/>
      </w:tabs>
      <w:spacing w:before="120" w:after="120"/>
    </w:pPr>
    <w:rPr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766D36"/>
    <w:pPr>
      <w:ind w:left="240"/>
    </w:pPr>
  </w:style>
  <w:style w:type="paragraph" w:styleId="TOC3">
    <w:name w:val="toc 3"/>
    <w:basedOn w:val="Normal"/>
    <w:next w:val="Normal"/>
    <w:autoRedefine/>
    <w:uiPriority w:val="39"/>
    <w:rsid w:val="00766D36"/>
    <w:pPr>
      <w:ind w:left="340"/>
    </w:pPr>
    <w:rPr>
      <w:i/>
      <w:iCs/>
    </w:rPr>
  </w:style>
  <w:style w:type="paragraph" w:styleId="TOC4">
    <w:name w:val="toc 4"/>
    <w:basedOn w:val="Normal"/>
    <w:next w:val="Normal"/>
    <w:autoRedefine/>
    <w:uiPriority w:val="39"/>
    <w:rsid w:val="006B7947"/>
    <w:pPr>
      <w:tabs>
        <w:tab w:val="left" w:pos="1680"/>
        <w:tab w:val="right" w:leader="dot" w:pos="10080"/>
      </w:tabs>
      <w:ind w:left="720"/>
    </w:pPr>
    <w:rPr>
      <w:szCs w:val="21"/>
    </w:rPr>
  </w:style>
  <w:style w:type="paragraph" w:customStyle="1" w:styleId="NOTEText">
    <w:name w:val="NOTE Text"/>
    <w:basedOn w:val="Normal"/>
    <w:qFormat/>
    <w:rsid w:val="00387C80"/>
    <w:pPr>
      <w:spacing w:before="60" w:after="20"/>
      <w:ind w:left="1627" w:hanging="907"/>
    </w:pPr>
    <w:rPr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766D36"/>
    <w:rPr>
      <w:sz w:val="20"/>
      <w:szCs w:val="20"/>
    </w:rPr>
  </w:style>
  <w:style w:type="character" w:styleId="CommentReference">
    <w:name w:val="annotation reference"/>
    <w:basedOn w:val="DefaultParagraphFont"/>
    <w:semiHidden/>
    <w:rsid w:val="00783635"/>
    <w:rPr>
      <w:sz w:val="16"/>
      <w:szCs w:val="16"/>
    </w:rPr>
  </w:style>
  <w:style w:type="paragraph" w:customStyle="1" w:styleId="TASKHeader">
    <w:name w:val="TASK Header"/>
    <w:basedOn w:val="Heading4"/>
    <w:next w:val="Normal"/>
    <w:rsid w:val="00F8466E"/>
    <w:pPr>
      <w:numPr>
        <w:numId w:val="2"/>
      </w:num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tabs>
        <w:tab w:val="left" w:pos="851"/>
      </w:tabs>
      <w:spacing w:before="160" w:after="160"/>
    </w:pPr>
  </w:style>
  <w:style w:type="paragraph" w:styleId="Footer">
    <w:name w:val="footer"/>
    <w:basedOn w:val="Normal"/>
    <w:rsid w:val="00766D36"/>
    <w:pPr>
      <w:tabs>
        <w:tab w:val="right" w:pos="8640"/>
      </w:tabs>
    </w:pPr>
  </w:style>
  <w:style w:type="character" w:styleId="FootnoteReference">
    <w:name w:val="footnote reference"/>
    <w:basedOn w:val="DefaultParagraphFont"/>
    <w:semiHidden/>
    <w:rsid w:val="00766D36"/>
    <w:rPr>
      <w:vertAlign w:val="superscript"/>
    </w:rPr>
  </w:style>
  <w:style w:type="paragraph" w:styleId="CommentText">
    <w:name w:val="annotation text"/>
    <w:basedOn w:val="Normal"/>
    <w:semiHidden/>
    <w:rsid w:val="00783635"/>
    <w:rPr>
      <w:sz w:val="20"/>
      <w:szCs w:val="20"/>
    </w:rPr>
  </w:style>
  <w:style w:type="paragraph" w:styleId="TOC5">
    <w:name w:val="toc 5"/>
    <w:basedOn w:val="Normal"/>
    <w:next w:val="Normal"/>
    <w:autoRedefine/>
    <w:semiHidden/>
    <w:rsid w:val="00766D36"/>
    <w:pPr>
      <w:ind w:left="960"/>
    </w:pPr>
  </w:style>
  <w:style w:type="paragraph" w:styleId="TOC6">
    <w:name w:val="toc 6"/>
    <w:basedOn w:val="Normal"/>
    <w:next w:val="Normal"/>
    <w:autoRedefine/>
    <w:semiHidden/>
    <w:rsid w:val="00766D36"/>
    <w:pPr>
      <w:ind w:left="1200"/>
    </w:pPr>
  </w:style>
  <w:style w:type="paragraph" w:styleId="TOC7">
    <w:name w:val="toc 7"/>
    <w:basedOn w:val="Normal"/>
    <w:next w:val="Normal"/>
    <w:autoRedefine/>
    <w:semiHidden/>
    <w:rsid w:val="00766D36"/>
    <w:pPr>
      <w:ind w:left="1440"/>
    </w:pPr>
  </w:style>
  <w:style w:type="paragraph" w:styleId="TOC8">
    <w:name w:val="toc 8"/>
    <w:basedOn w:val="Normal"/>
    <w:next w:val="Normal"/>
    <w:autoRedefine/>
    <w:semiHidden/>
    <w:rsid w:val="00766D36"/>
    <w:pPr>
      <w:ind w:left="1680"/>
    </w:pPr>
  </w:style>
  <w:style w:type="paragraph" w:styleId="TOC9">
    <w:name w:val="toc 9"/>
    <w:basedOn w:val="Normal"/>
    <w:next w:val="Normal"/>
    <w:autoRedefine/>
    <w:semiHidden/>
    <w:rsid w:val="00766D36"/>
    <w:pPr>
      <w:ind w:left="1920"/>
    </w:pPr>
  </w:style>
  <w:style w:type="character" w:styleId="Hyperlink">
    <w:name w:val="Hyperlink"/>
    <w:basedOn w:val="DefaultParagraphFont"/>
    <w:uiPriority w:val="99"/>
    <w:rsid w:val="00766D36"/>
    <w:rPr>
      <w:color w:val="0000FF"/>
      <w:u w:val="single"/>
    </w:rPr>
  </w:style>
  <w:style w:type="paragraph" w:styleId="CommentSubject">
    <w:name w:val="annotation subject"/>
    <w:basedOn w:val="CommentText"/>
    <w:next w:val="CommentText"/>
    <w:semiHidden/>
    <w:rsid w:val="00783635"/>
    <w:rPr>
      <w:b/>
      <w:bCs/>
    </w:rPr>
  </w:style>
  <w:style w:type="paragraph" w:styleId="BalloonText">
    <w:name w:val="Balloon Text"/>
    <w:basedOn w:val="Normal"/>
    <w:semiHidden/>
    <w:rsid w:val="00783635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BF228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760D25"/>
    <w:pPr>
      <w:ind w:left="720"/>
      <w:contextualSpacing/>
    </w:pPr>
  </w:style>
  <w:style w:type="paragraph" w:customStyle="1" w:styleId="IndentedParagraph">
    <w:name w:val="Indented Paragraph"/>
    <w:basedOn w:val="Normal"/>
    <w:qFormat/>
    <w:rsid w:val="00387C80"/>
    <w:pPr>
      <w:spacing w:before="60" w:after="20"/>
      <w:ind w:left="720"/>
    </w:pPr>
  </w:style>
  <w:style w:type="paragraph" w:customStyle="1" w:styleId="MiniNormal">
    <w:name w:val="Mini Normal"/>
    <w:basedOn w:val="Normal"/>
    <w:qFormat/>
    <w:rsid w:val="00526072"/>
    <w:pPr>
      <w:spacing w:before="20" w:after="20"/>
    </w:pPr>
    <w:rPr>
      <w:sz w:val="20"/>
    </w:rPr>
  </w:style>
  <w:style w:type="paragraph" w:styleId="NormalWeb">
    <w:name w:val="Normal (Web)"/>
    <w:basedOn w:val="Normal"/>
    <w:uiPriority w:val="99"/>
    <w:unhideWhenUsed/>
    <w:rsid w:val="00DB116E"/>
    <w:pPr>
      <w:spacing w:before="100" w:beforeAutospacing="1" w:after="100" w:afterAutospacing="1"/>
    </w:pPr>
  </w:style>
  <w:style w:type="paragraph" w:customStyle="1" w:styleId="TableText">
    <w:name w:val="Table Text"/>
    <w:basedOn w:val="Normal"/>
    <w:uiPriority w:val="99"/>
    <w:rsid w:val="00060E90"/>
    <w:pPr>
      <w:spacing w:before="20" w:after="20"/>
    </w:pPr>
    <w:rPr>
      <w:szCs w:val="20"/>
    </w:rPr>
  </w:style>
  <w:style w:type="table" w:styleId="TableGrid">
    <w:name w:val="Table Grid"/>
    <w:basedOn w:val="TableNormal"/>
    <w:rsid w:val="00901C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387C80"/>
    <w:rPr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387C80"/>
    <w:rPr>
      <w:snapToGrid w:val="0"/>
      <w:sz w:val="24"/>
    </w:rPr>
  </w:style>
  <w:style w:type="character" w:customStyle="1" w:styleId="Heading3Char">
    <w:name w:val="Heading 3 Char"/>
    <w:basedOn w:val="DefaultParagraphFont"/>
    <w:link w:val="Heading3"/>
    <w:rsid w:val="00387C80"/>
    <w:rPr>
      <w:sz w:val="24"/>
    </w:rPr>
  </w:style>
  <w:style w:type="numbering" w:customStyle="1" w:styleId="WorkInstructionHeadings">
    <w:name w:val="Work Instruction Headings"/>
    <w:uiPriority w:val="99"/>
    <w:rsid w:val="00A608FC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rsid w:val="00EA171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A1714"/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07E13"/>
  </w:style>
  <w:style w:type="paragraph" w:customStyle="1" w:styleId="BulletText2">
    <w:name w:val="Bullet Text 2"/>
    <w:basedOn w:val="Normal"/>
    <w:rsid w:val="00D07E13"/>
    <w:pPr>
      <w:spacing w:after="0"/>
      <w:ind w:left="720" w:hanging="187"/>
    </w:pPr>
    <w:rPr>
      <w:szCs w:val="20"/>
    </w:rPr>
  </w:style>
  <w:style w:type="paragraph" w:customStyle="1" w:styleId="TableHeaderText">
    <w:name w:val="Table Header Text"/>
    <w:basedOn w:val="TableText"/>
    <w:uiPriority w:val="99"/>
    <w:unhideWhenUsed/>
    <w:rsid w:val="00D07E13"/>
    <w:pPr>
      <w:spacing w:before="0" w:after="0"/>
      <w:jc w:val="center"/>
    </w:pPr>
    <w:rPr>
      <w:rFonts w:ascii="Arial" w:hAnsi="Arial"/>
      <w:b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D5EC9"/>
    <w:pPr>
      <w:keepLines/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1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8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1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2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6414">
                              <w:marLeft w:val="30"/>
                              <w:marRight w:val="0"/>
                              <w:marTop w:val="5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80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2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ep01294\Application%20Data\Microsoft\Templates\QS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e40374fb-a6cc-4854-989f-c1d94a7967ee" ContentTypeId="0x01" PreviousValue="false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F678FEDB7A42245B1384B2266AE28B3" ma:contentTypeVersion="16" ma:contentTypeDescription="Ein neues Dokument erstellen." ma:contentTypeScope="" ma:versionID="3adda524914f6ca674bc6bd100840823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a145a62540af06a8804368b048a0145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36c15-68b0-44dc-abb6-802e105abb4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27DE58-298A-40C5-8554-AEBB12FFD161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AE697788-73E7-43D1-89BB-37EE98971E9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A471C40-7B7C-4920-8512-8CD1504114D9}"/>
</file>

<file path=customXml/itemProps4.xml><?xml version="1.0" encoding="utf-8"?>
<ds:datastoreItem xmlns:ds="http://schemas.openxmlformats.org/officeDocument/2006/customXml" ds:itemID="{80A70197-AFBF-4E92-B699-0FF29582F088}">
  <ds:schemaRefs>
    <ds:schemaRef ds:uri="http://purl.org/dc/terms/"/>
    <ds:schemaRef ds:uri="7fe36c15-68b0-44dc-abb6-802e105abb4d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infopath/2007/PartnerControls"/>
    <ds:schemaRef ds:uri="http://schemas.openxmlformats.org/package/2006/metadata/core-properties"/>
  </ds:schemaRefs>
</ds:datastoreItem>
</file>

<file path=customXml/itemProps5.xml><?xml version="1.0" encoding="utf-8"?>
<ds:datastoreItem xmlns:ds="http://schemas.openxmlformats.org/officeDocument/2006/customXml" ds:itemID="{F43047F4-2EDF-4111-9DBA-C2128D5989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QSdocument.dot</Template>
  <TotalTime>0</TotalTime>
  <Pages>4</Pages>
  <Words>267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Notice</vt:lpstr>
    </vt:vector>
  </TitlesOfParts>
  <Company>Philips</Company>
  <LinksUpToDate>false</LinksUpToDate>
  <CharactersWithSpaces>1916</CharactersWithSpaces>
  <SharedDoc>false</SharedDoc>
  <HLinks>
    <vt:vector size="42" baseType="variant">
      <vt:variant>
        <vt:i4>1310773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_Toc225046670</vt:lpwstr>
      </vt:variant>
      <vt:variant>
        <vt:i4>1376309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_Toc225046669</vt:lpwstr>
      </vt:variant>
      <vt:variant>
        <vt:i4>1376309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_Toc225046668</vt:lpwstr>
      </vt:variant>
      <vt:variant>
        <vt:i4>1376309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_Toc225046667</vt:lpwstr>
      </vt:variant>
      <vt:variant>
        <vt:i4>1376309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_Toc225046666</vt:lpwstr>
      </vt:variant>
      <vt:variant>
        <vt:i4>1376309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_Toc225046665</vt:lpwstr>
      </vt:variant>
      <vt:variant>
        <vt:i4>1376309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_Toc225046664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</dc:title>
  <dc:creator>dep01294</dc:creator>
  <cp:lastModifiedBy>Bui, Nhat Kha</cp:lastModifiedBy>
  <cp:revision>44</cp:revision>
  <cp:lastPrinted>2022-01-21T14:02:00Z</cp:lastPrinted>
  <dcterms:created xsi:type="dcterms:W3CDTF">2019-11-29T09:50:00Z</dcterms:created>
  <dcterms:modified xsi:type="dcterms:W3CDTF">2022-01-21T14:03:00Z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</Properties>
</file>