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13"/>
        <w:gridCol w:w="2839"/>
        <w:gridCol w:w="2705"/>
        <w:gridCol w:w="2380"/>
      </w:tblGrid>
      <w:tr w:rsidR="00A8548A" w14:paraId="70D196EC" w14:textId="77777777" w:rsidTr="00ED71BD">
        <w:trPr>
          <w:cantSplit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A33268" w14:textId="77777777" w:rsidR="00A8548A" w:rsidRDefault="00A8548A" w:rsidP="00ED71BD">
            <w:pPr>
              <w:spacing w:before="20"/>
              <w:jc w:val="center"/>
              <w:rPr>
                <w:b/>
              </w:rPr>
            </w:pPr>
            <w:bookmarkStart w:id="0" w:name="_Toc340733725"/>
            <w:r>
              <w:rPr>
                <w:b/>
              </w:rPr>
              <w:t>Approvers</w:t>
            </w:r>
          </w:p>
        </w:tc>
      </w:tr>
      <w:tr w:rsidR="00A8548A" w14:paraId="5D8128FA" w14:textId="77777777" w:rsidTr="00ED71BD">
        <w:trPr>
          <w:cantSplit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97BF17" w14:textId="77777777" w:rsidR="00A8548A" w:rsidRDefault="00A8548A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Function/Role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8AA9CC" w14:textId="77777777" w:rsidR="00A8548A" w:rsidRDefault="00A8548A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A0EC25" w14:textId="77777777" w:rsidR="00A8548A" w:rsidRDefault="00A8548A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Approver Signature</w:t>
            </w:r>
          </w:p>
        </w:tc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903D00" w14:textId="77777777" w:rsidR="00A8548A" w:rsidRDefault="00A8548A" w:rsidP="00ED71BD">
            <w:pPr>
              <w:spacing w:before="20"/>
              <w:jc w:val="center"/>
              <w:rPr>
                <w:b/>
              </w:rPr>
            </w:pPr>
            <w:r>
              <w:rPr>
                <w:b/>
              </w:rPr>
              <w:t>Date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CA1062" w14:paraId="2456816E" w14:textId="77777777" w:rsidTr="00CA1062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DE1F3" w14:textId="77777777" w:rsidR="00CA1062" w:rsidRDefault="00CA1062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Regulatory Engineer / Owner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20D08" w14:textId="64A5B0A5" w:rsidR="00CA1062" w:rsidRDefault="00CA1062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Nhat Kha Bui</w:t>
            </w:r>
          </w:p>
        </w:tc>
        <w:tc>
          <w:tcPr>
            <w:tcW w:w="26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F8580A" w14:textId="6A77E530" w:rsidR="00CA1062" w:rsidRDefault="00CA1062" w:rsidP="00CA1062">
            <w:pPr>
              <w:pStyle w:val="TableText"/>
              <w:jc w:val="center"/>
              <w:rPr>
                <w:szCs w:val="24"/>
              </w:rPr>
            </w:pPr>
            <w:r w:rsidRPr="00CA1062">
              <w:rPr>
                <w:szCs w:val="24"/>
              </w:rPr>
              <w:t>TRACE-B300-2021-03-49073</w:t>
            </w:r>
          </w:p>
        </w:tc>
      </w:tr>
      <w:tr w:rsidR="00CA1062" w14:paraId="04A33977" w14:textId="77777777" w:rsidTr="00CA1062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00DF0" w14:textId="77777777" w:rsidR="00CA1062" w:rsidRDefault="00CA1062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Quality Engineer / Reviewer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373C5" w14:textId="1A090750" w:rsidR="00CA1062" w:rsidRDefault="0075264B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Sebastian Schoellkopf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B3DEB" w14:textId="77777777" w:rsidR="00CA1062" w:rsidRDefault="00CA1062" w:rsidP="00ED71BD">
            <w:pPr>
              <w:pStyle w:val="TableText"/>
              <w:rPr>
                <w:szCs w:val="24"/>
              </w:rPr>
            </w:pPr>
          </w:p>
        </w:tc>
      </w:tr>
      <w:tr w:rsidR="00CA1062" w14:paraId="79EDE3EE" w14:textId="77777777" w:rsidTr="00CA1062">
        <w:trPr>
          <w:cantSplit/>
          <w:trHeight w:val="567"/>
        </w:trPr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03C96" w14:textId="582407EE" w:rsidR="00CA1062" w:rsidRPr="00A46378" w:rsidRDefault="00CA1062" w:rsidP="00ED71BD">
            <w:pPr>
              <w:pStyle w:val="TableText"/>
              <w:rPr>
                <w:iCs/>
                <w:color w:val="00B0F0"/>
                <w:szCs w:val="24"/>
              </w:rPr>
            </w:pPr>
            <w:r w:rsidRPr="001B45AB">
              <w:rPr>
                <w:iCs/>
                <w:szCs w:val="24"/>
              </w:rPr>
              <w:t>Product Industrialization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0FC5E" w14:textId="5D065CD4" w:rsidR="00CA1062" w:rsidRDefault="00CA1062" w:rsidP="00ED71BD">
            <w:pPr>
              <w:pStyle w:val="TableText"/>
              <w:rPr>
                <w:szCs w:val="24"/>
              </w:rPr>
            </w:pPr>
            <w:r>
              <w:rPr>
                <w:szCs w:val="24"/>
              </w:rPr>
              <w:t>Marcel Bonsema</w:t>
            </w:r>
          </w:p>
        </w:tc>
        <w:tc>
          <w:tcPr>
            <w:tcW w:w="261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A2518" w14:textId="77777777" w:rsidR="00CA1062" w:rsidRDefault="00CA1062" w:rsidP="00ED71BD">
            <w:pPr>
              <w:pStyle w:val="TableText"/>
              <w:rPr>
                <w:szCs w:val="24"/>
              </w:rPr>
            </w:pPr>
          </w:p>
        </w:tc>
      </w:tr>
    </w:tbl>
    <w:p w14:paraId="54D2DD22" w14:textId="77777777" w:rsidR="00A8548A" w:rsidRDefault="00A8548A" w:rsidP="00A8548A">
      <w:pPr>
        <w:tabs>
          <w:tab w:val="left" w:pos="9140"/>
        </w:tabs>
        <w:spacing w:after="0"/>
      </w:pPr>
    </w:p>
    <w:p w14:paraId="387A3D11" w14:textId="77777777" w:rsidR="00A8548A" w:rsidRDefault="00A8548A" w:rsidP="00A8548A">
      <w:pPr>
        <w:tabs>
          <w:tab w:val="left" w:pos="9140"/>
        </w:tabs>
        <w:spacing w:after="0"/>
      </w:pPr>
    </w:p>
    <w:p w14:paraId="475C5F3E" w14:textId="77777777" w:rsidR="00A8548A" w:rsidRPr="00AA0A95" w:rsidRDefault="00A8548A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p w14:paraId="25DF9AAD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833"/>
        <w:gridCol w:w="7904"/>
      </w:tblGrid>
      <w:tr w:rsidR="00CB174D" w:rsidRPr="00AA0A95" w14:paraId="3C08B25C" w14:textId="77777777" w:rsidTr="001D2B55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3D9B05" w14:textId="77777777" w:rsidR="00CB174D" w:rsidRPr="00D95AE8" w:rsidRDefault="00CB174D" w:rsidP="001D2B55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70BCD2" w14:textId="77777777" w:rsidR="00CB174D" w:rsidRPr="00D95AE8" w:rsidRDefault="00CB174D" w:rsidP="001D2B55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CB174D" w:rsidRPr="00AA0A95" w14:paraId="433CA022" w14:textId="77777777" w:rsidTr="001D2B5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46D1" w14:textId="77777777" w:rsidR="00CB174D" w:rsidRPr="00AA0A95" w:rsidRDefault="00CB174D" w:rsidP="001D2B55">
            <w:pPr>
              <w:pStyle w:val="TableText"/>
              <w:rPr>
                <w:rFonts w:asciiTheme="minorHAnsi" w:hAnsiTheme="minorHAnsi" w:cstheme="minorHAnsi"/>
                <w:sz w:val="18"/>
                <w:szCs w:val="22"/>
              </w:rPr>
            </w:pPr>
            <w:r w:rsidRPr="00AA0A95">
              <w:rPr>
                <w:rFonts w:asciiTheme="minorHAnsi" w:hAnsiTheme="minorHAnsi" w:cstheme="minorHAnsi"/>
                <w:sz w:val="18"/>
                <w:szCs w:val="22"/>
              </w:rPr>
              <w:t>Previous revisions see revision history on page 2</w:t>
            </w:r>
          </w:p>
        </w:tc>
      </w:tr>
      <w:tr w:rsidR="00DD7D1F" w:rsidRPr="00AA0A95" w14:paraId="035FFDAB" w14:textId="77777777" w:rsidTr="001D2B55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1AE3" w14:textId="08EE41CF" w:rsidR="00DD7D1F" w:rsidRPr="00D95AE8" w:rsidRDefault="00D33916" w:rsidP="00DD7D1F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C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2479" w14:textId="1DE5F15F" w:rsidR="00DD7D1F" w:rsidRPr="00D95AE8" w:rsidRDefault="00D33916" w:rsidP="00FD6465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Updated due to new</w:t>
            </w:r>
            <w:r w:rsidR="0042681E">
              <w:rPr>
                <w:rFonts w:asciiTheme="minorHAnsi" w:hAnsiTheme="minorHAnsi" w:cstheme="minorHAnsi"/>
                <w:sz w:val="20"/>
              </w:rPr>
              <w:t xml:space="preserve"> INMETRO</w:t>
            </w:r>
            <w:r>
              <w:rPr>
                <w:rFonts w:asciiTheme="minorHAnsi" w:hAnsiTheme="minorHAnsi" w:cstheme="minorHAnsi"/>
                <w:sz w:val="20"/>
              </w:rPr>
              <w:t xml:space="preserve"> requirement</w:t>
            </w:r>
          </w:p>
        </w:tc>
      </w:tr>
    </w:tbl>
    <w:p w14:paraId="14933615" w14:textId="77777777" w:rsidR="00CB174D" w:rsidRPr="00AA0A95" w:rsidRDefault="00CB174D" w:rsidP="00CB174D">
      <w:pPr>
        <w:tabs>
          <w:tab w:val="left" w:pos="9140"/>
        </w:tabs>
        <w:spacing w:after="0"/>
        <w:rPr>
          <w:rFonts w:asciiTheme="minorHAnsi" w:hAnsiTheme="minorHAnsi" w:cstheme="minorHAnsi"/>
        </w:rPr>
      </w:pPr>
      <w:r w:rsidRPr="00AA0A95">
        <w:rPr>
          <w:rFonts w:asciiTheme="minorHAnsi" w:hAnsiTheme="minorHAnsi" w:cstheme="minorHAnsi"/>
        </w:rPr>
        <w:br w:type="page"/>
      </w:r>
    </w:p>
    <w:p w14:paraId="0622FC17" w14:textId="4D4D5D09" w:rsidR="00D07E13" w:rsidRPr="00AA0A95" w:rsidRDefault="00D07E13" w:rsidP="00D07E13">
      <w:pPr>
        <w:pStyle w:val="TableText"/>
        <w:spacing w:after="120"/>
        <w:rPr>
          <w:rFonts w:asciiTheme="minorHAnsi" w:hAnsiTheme="minorHAnsi" w:cstheme="minorHAnsi"/>
          <w:b/>
          <w:sz w:val="36"/>
          <w:szCs w:val="36"/>
        </w:rPr>
      </w:pPr>
      <w:r w:rsidRPr="00AA0A95">
        <w:rPr>
          <w:rFonts w:asciiTheme="minorHAnsi" w:hAnsiTheme="minorHAnsi" w:cstheme="minorHAnsi"/>
          <w:b/>
          <w:sz w:val="36"/>
          <w:szCs w:val="36"/>
        </w:rPr>
        <w:lastRenderedPageBreak/>
        <w:t>Revision History</w:t>
      </w:r>
    </w:p>
    <w:tbl>
      <w:tblPr>
        <w:tblW w:w="4863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415"/>
        <w:gridCol w:w="8055"/>
      </w:tblGrid>
      <w:tr w:rsidR="00D07E13" w:rsidRPr="00AA0A95" w14:paraId="7C90C6A1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DA147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 History (previous revisions)</w:t>
            </w:r>
          </w:p>
        </w:tc>
      </w:tr>
      <w:tr w:rsidR="00D07E13" w:rsidRPr="00AA0A95" w14:paraId="4375440B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210446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ADDFF2" w14:textId="77777777" w:rsidR="00D07E13" w:rsidRPr="00D95AE8" w:rsidRDefault="00D07E13" w:rsidP="00941373">
            <w:pPr>
              <w:pStyle w:val="TableHeaderText"/>
              <w:spacing w:before="20"/>
              <w:rPr>
                <w:rFonts w:asciiTheme="minorHAnsi" w:hAnsiTheme="minorHAnsi" w:cstheme="minorHAnsi"/>
              </w:rPr>
            </w:pPr>
            <w:r w:rsidRPr="00D95AE8">
              <w:rPr>
                <w:rFonts w:asciiTheme="minorHAnsi" w:hAnsiTheme="minorHAnsi" w:cstheme="minorHAnsi"/>
              </w:rPr>
              <w:t>Change Description in Brief</w:t>
            </w:r>
          </w:p>
        </w:tc>
      </w:tr>
      <w:tr w:rsidR="00D07E13" w:rsidRPr="00AA0A95" w14:paraId="458836DF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40E0" w14:textId="02255046" w:rsidR="00D07E13" w:rsidRPr="00D95AE8" w:rsidRDefault="00D33916" w:rsidP="00941373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A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93E9" w14:textId="4F707EB1" w:rsidR="00D07E13" w:rsidRPr="00D95AE8" w:rsidRDefault="00B76E4F" w:rsidP="00DD7D1F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Initial release</w:t>
            </w:r>
          </w:p>
        </w:tc>
      </w:tr>
      <w:tr w:rsidR="00B76E4F" w:rsidRPr="00AA0A95" w14:paraId="413F1E74" w14:textId="77777777" w:rsidTr="00941373">
        <w:trPr>
          <w:cantSplit/>
          <w:tblHeader/>
        </w:trPr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9E24C" w14:textId="2D8022E1" w:rsidR="00B76E4F" w:rsidRDefault="00B76E4F" w:rsidP="00941373">
            <w:pPr>
              <w:pStyle w:val="TableText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</w:t>
            </w:r>
          </w:p>
        </w:tc>
        <w:tc>
          <w:tcPr>
            <w:tcW w:w="4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25A0" w14:textId="3AD0FF7F" w:rsidR="00B76E4F" w:rsidRDefault="0042681E" w:rsidP="00DD7D1F">
            <w:pPr>
              <w:pStyle w:val="TableText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Updated due to </w:t>
            </w:r>
            <w:r w:rsidRPr="0042681E">
              <w:rPr>
                <w:rFonts w:asciiTheme="minorHAnsi" w:hAnsiTheme="minorHAnsi" w:cstheme="minorHAnsi"/>
                <w:sz w:val="20"/>
              </w:rPr>
              <w:t>INMETRO Ordinance 350/2010 (54/2016 as of 1 Feb 2017)</w:t>
            </w:r>
          </w:p>
        </w:tc>
      </w:tr>
      <w:tr w:rsidR="00D07E13" w:rsidRPr="00AA0A95" w14:paraId="4D2C1C9D" w14:textId="77777777" w:rsidTr="00941373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DF210" w14:textId="77777777" w:rsidR="00D07E13" w:rsidRPr="00AA0A95" w:rsidRDefault="00D07E13" w:rsidP="00941373">
            <w:pPr>
              <w:pStyle w:val="TableText"/>
              <w:ind w:left="227" w:hanging="227"/>
              <w:rPr>
                <w:rFonts w:asciiTheme="minorHAnsi" w:hAnsiTheme="minorHAnsi" w:cstheme="minorHAnsi"/>
                <w:sz w:val="18"/>
                <w:szCs w:val="24"/>
              </w:rPr>
            </w:pPr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current revision </w:t>
            </w:r>
            <w:proofErr w:type="gramStart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>see</w:t>
            </w:r>
            <w:proofErr w:type="gramEnd"/>
            <w:r w:rsidRPr="00AA0A95">
              <w:rPr>
                <w:rFonts w:asciiTheme="minorHAnsi" w:hAnsiTheme="minorHAnsi" w:cstheme="minorHAnsi"/>
                <w:sz w:val="18"/>
                <w:szCs w:val="24"/>
              </w:rPr>
              <w:t xml:space="preserve"> cover page</w:t>
            </w:r>
          </w:p>
        </w:tc>
      </w:tr>
    </w:tbl>
    <w:p w14:paraId="305293D8" w14:textId="3465D4C2" w:rsidR="00D07E13" w:rsidRPr="00AA0A95" w:rsidRDefault="00D07E13" w:rsidP="00D07E13">
      <w:pPr>
        <w:pStyle w:val="TableText"/>
        <w:rPr>
          <w:rFonts w:asciiTheme="minorHAnsi" w:hAnsiTheme="minorHAnsi" w:cstheme="minorHAnsi"/>
        </w:rPr>
      </w:pPr>
    </w:p>
    <w:p w14:paraId="4FC905D2" w14:textId="42295434" w:rsidR="0065410F" w:rsidRPr="00AA0A95" w:rsidRDefault="0065410F">
      <w:pPr>
        <w:spacing w:after="0"/>
        <w:rPr>
          <w:rFonts w:asciiTheme="minorHAnsi" w:hAnsiTheme="minorHAnsi" w:cstheme="minorHAnsi"/>
          <w:b/>
          <w:color w:val="FF0000"/>
          <w:sz w:val="28"/>
          <w:szCs w:val="32"/>
        </w:rPr>
      </w:pPr>
      <w:r w:rsidRPr="00AA0A95">
        <w:rPr>
          <w:rFonts w:asciiTheme="minorHAnsi" w:hAnsiTheme="minorHAnsi" w:cstheme="minorHAnsi"/>
          <w:color w:val="FF0000"/>
        </w:rPr>
        <w:br w:type="page"/>
      </w:r>
    </w:p>
    <w:p w14:paraId="331341E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1" w:name="_Toc535314810"/>
      <w:bookmarkStart w:id="2" w:name="_Toc535502183"/>
      <w:bookmarkStart w:id="3" w:name="_Toc535502184"/>
      <w:bookmarkEnd w:id="1"/>
      <w:bookmarkEnd w:id="2"/>
      <w:r w:rsidRPr="00AA0A95">
        <w:rPr>
          <w:rFonts w:asciiTheme="minorHAnsi" w:hAnsiTheme="minorHAnsi" w:cstheme="minorHAnsi"/>
        </w:rPr>
        <w:lastRenderedPageBreak/>
        <w:t>Identifier</w:t>
      </w:r>
      <w:bookmarkEnd w:id="0"/>
      <w:bookmarkEnd w:id="3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930"/>
        <w:gridCol w:w="8083"/>
      </w:tblGrid>
      <w:tr w:rsidR="00EB13DE" w:rsidRPr="00AA0A95" w14:paraId="01DB98B3" w14:textId="77777777" w:rsidTr="00082C1C">
        <w:tc>
          <w:tcPr>
            <w:tcW w:w="944" w:type="dxa"/>
          </w:tcPr>
          <w:p w14:paraId="04D4750B" w14:textId="611252BF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Id</w:t>
            </w:r>
          </w:p>
        </w:tc>
        <w:tc>
          <w:tcPr>
            <w:tcW w:w="8363" w:type="dxa"/>
          </w:tcPr>
          <w:p w14:paraId="659AE1F6" w14:textId="7B786CD0" w:rsidR="00EB13DE" w:rsidRPr="00D95AE8" w:rsidRDefault="0042681E" w:rsidP="003F367C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100025</w:t>
            </w:r>
          </w:p>
        </w:tc>
      </w:tr>
      <w:tr w:rsidR="00EB13DE" w:rsidRPr="00AA0A95" w14:paraId="5C1B9262" w14:textId="77777777" w:rsidTr="00082C1C">
        <w:tc>
          <w:tcPr>
            <w:tcW w:w="944" w:type="dxa"/>
          </w:tcPr>
          <w:p w14:paraId="607DC7F1" w14:textId="16FD51B1" w:rsidR="00EB13DE" w:rsidRPr="00D95AE8" w:rsidRDefault="00D07E13" w:rsidP="003F367C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Title</w:t>
            </w:r>
          </w:p>
        </w:tc>
        <w:tc>
          <w:tcPr>
            <w:tcW w:w="8363" w:type="dxa"/>
          </w:tcPr>
          <w:p w14:paraId="546C5C3E" w14:textId="7AAD983E" w:rsidR="00EB13DE" w:rsidRPr="00D95AE8" w:rsidRDefault="00DC2A8A" w:rsidP="003E7F5B">
            <w:pPr>
              <w:rPr>
                <w:rFonts w:asciiTheme="minorHAnsi" w:hAnsiTheme="minorHAnsi" w:cstheme="minorHAnsi"/>
                <w:snapToGrid w:val="0"/>
                <w:color w:val="FF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Do not re-use</w:t>
            </w:r>
          </w:p>
        </w:tc>
      </w:tr>
    </w:tbl>
    <w:p w14:paraId="28CBADF8" w14:textId="1486CCBC" w:rsidR="00EB13DE" w:rsidRPr="00AA0A95" w:rsidRDefault="00EB13DE" w:rsidP="00EB13DE">
      <w:pPr>
        <w:rPr>
          <w:rFonts w:asciiTheme="minorHAnsi" w:hAnsiTheme="minorHAnsi" w:cstheme="minorHAnsi"/>
        </w:rPr>
      </w:pPr>
    </w:p>
    <w:p w14:paraId="126915DA" w14:textId="679638A4" w:rsidR="00CB174D" w:rsidRPr="00AA0A95" w:rsidRDefault="00CB174D" w:rsidP="00EB13DE">
      <w:pPr>
        <w:rPr>
          <w:rFonts w:asciiTheme="minorHAnsi" w:hAnsiTheme="minorHAnsi" w:cstheme="minorHAnsi"/>
        </w:rPr>
      </w:pPr>
      <w:r w:rsidRPr="00AA0A95">
        <w:rPr>
          <w:rFonts w:asciiTheme="minorHAnsi" w:hAnsiTheme="minorHAnsi" w:cstheme="minorHAnsi"/>
        </w:rPr>
        <w:tab/>
        <w:t>Sample:</w:t>
      </w:r>
    </w:p>
    <w:p w14:paraId="6AB26F88" w14:textId="5481F78A" w:rsidR="00CB174D" w:rsidRPr="00AA0A95" w:rsidRDefault="00173806" w:rsidP="00E14A14">
      <w:pPr>
        <w:ind w:left="720" w:firstLine="72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9024E97" wp14:editId="41AA8DA6">
            <wp:extent cx="793750" cy="65637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1160" cy="67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7BA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4" w:name="_Toc340733727"/>
      <w:bookmarkStart w:id="5" w:name="_Toc535502185"/>
      <w:r w:rsidRPr="00AA0A95">
        <w:rPr>
          <w:rFonts w:asciiTheme="minorHAnsi" w:hAnsiTheme="minorHAnsi" w:cstheme="minorHAnsi"/>
        </w:rPr>
        <w:t>Reference</w:t>
      </w:r>
      <w:bookmarkEnd w:id="4"/>
      <w:bookmarkEnd w:id="5"/>
    </w:p>
    <w:tbl>
      <w:tblPr>
        <w:tblStyle w:val="TableGrid"/>
        <w:tblW w:w="9013" w:type="dxa"/>
        <w:tblInd w:w="72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41"/>
        <w:gridCol w:w="5872"/>
      </w:tblGrid>
      <w:tr w:rsidR="00A0163E" w:rsidRPr="00AA0A95" w14:paraId="44ED4AD8" w14:textId="77777777" w:rsidTr="001913CB">
        <w:trPr>
          <w:trHeight w:val="728"/>
        </w:trPr>
        <w:tc>
          <w:tcPr>
            <w:tcW w:w="3141" w:type="dxa"/>
          </w:tcPr>
          <w:p w14:paraId="059E0F76" w14:textId="36B97ACD" w:rsidR="00EB13DE" w:rsidRPr="00D95AE8" w:rsidRDefault="00A221C0" w:rsidP="003E7F5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A221C0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INMETRO Brazilian National Institute of Metrology</w:t>
            </w:r>
          </w:p>
        </w:tc>
        <w:tc>
          <w:tcPr>
            <w:tcW w:w="5872" w:type="dxa"/>
          </w:tcPr>
          <w:p w14:paraId="1BC3E322" w14:textId="17962A96" w:rsidR="00EB13DE" w:rsidRPr="00D95AE8" w:rsidRDefault="00AB71EC" w:rsidP="003E7F5B">
            <w:pPr>
              <w:rPr>
                <w:rFonts w:asciiTheme="minorHAnsi" w:hAnsiTheme="minorHAnsi" w:cstheme="minorHAnsi"/>
                <w:snapToGrid w:val="0"/>
                <w:sz w:val="20"/>
                <w:szCs w:val="20"/>
              </w:rPr>
            </w:pPr>
            <w:r w:rsidRPr="00AB71EC">
              <w:rPr>
                <w:rFonts w:asciiTheme="minorHAnsi" w:hAnsiTheme="minorHAnsi" w:cstheme="minorHAnsi"/>
                <w:snapToGrid w:val="0"/>
                <w:sz w:val="20"/>
                <w:szCs w:val="20"/>
              </w:rPr>
              <w:t>Ordinance 54/2016</w:t>
            </w:r>
          </w:p>
        </w:tc>
      </w:tr>
    </w:tbl>
    <w:p w14:paraId="0BBFA8E9" w14:textId="6B835EF8" w:rsidR="00EB13DE" w:rsidRPr="00AA0A95" w:rsidRDefault="00EB13DE" w:rsidP="00EB13DE">
      <w:pPr>
        <w:rPr>
          <w:rFonts w:asciiTheme="minorHAnsi" w:hAnsiTheme="minorHAnsi" w:cstheme="minorHAnsi"/>
        </w:rPr>
      </w:pPr>
    </w:p>
    <w:p w14:paraId="21B891D5" w14:textId="1B94BED8" w:rsidR="00A0163E" w:rsidRPr="00AA0A95" w:rsidRDefault="00A0163E" w:rsidP="00EB13DE">
      <w:pPr>
        <w:rPr>
          <w:rFonts w:asciiTheme="minorHAnsi" w:hAnsiTheme="minorHAnsi" w:cstheme="minorHAnsi"/>
        </w:rPr>
      </w:pPr>
    </w:p>
    <w:p w14:paraId="52BFB7E1" w14:textId="77777777" w:rsidR="00EB13DE" w:rsidRPr="00AA0A95" w:rsidRDefault="00EB13DE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  <w:lang w:val="de-DE"/>
        </w:rPr>
      </w:pPr>
      <w:bookmarkStart w:id="6" w:name="_Toc340733728"/>
      <w:bookmarkStart w:id="7" w:name="_Toc535502186"/>
      <w:r w:rsidRPr="00AA0A95">
        <w:rPr>
          <w:rFonts w:asciiTheme="minorHAnsi" w:hAnsiTheme="minorHAnsi" w:cstheme="minorHAnsi"/>
          <w:lang w:val="de-DE"/>
        </w:rPr>
        <w:t>Lifetime</w:t>
      </w:r>
      <w:bookmarkEnd w:id="6"/>
      <w:bookmarkEnd w:id="7"/>
    </w:p>
    <w:p w14:paraId="6F43E64C" w14:textId="73F1CB3F" w:rsidR="00EB13DE" w:rsidRPr="00AA0A95" w:rsidRDefault="005F0D6D" w:rsidP="00C0522A">
      <w:pPr>
        <w:ind w:left="567"/>
        <w:rPr>
          <w:rFonts w:asciiTheme="minorHAnsi" w:hAnsiTheme="minorHAnsi" w:cstheme="minorHAnsi"/>
          <w:lang w:val="de-DE"/>
        </w:rPr>
      </w:pPr>
      <w:bookmarkStart w:id="8" w:name="_Toc340733729"/>
      <w:r w:rsidRPr="00AA0A95">
        <w:rPr>
          <w:rFonts w:asciiTheme="minorHAnsi" w:hAnsiTheme="minorHAnsi" w:cstheme="minorHAnsi"/>
          <w:lang w:val="de-DE"/>
        </w:rPr>
        <w:t>N/A</w:t>
      </w:r>
    </w:p>
    <w:p w14:paraId="1AE6F244" w14:textId="46F84A30" w:rsidR="00EB13DE" w:rsidRPr="00AA0A95" w:rsidRDefault="00EB13DE" w:rsidP="00EB13DE">
      <w:pPr>
        <w:rPr>
          <w:rFonts w:asciiTheme="minorHAnsi" w:hAnsiTheme="minorHAnsi" w:cstheme="minorHAnsi"/>
          <w:lang w:val="de-DE"/>
        </w:rPr>
      </w:pPr>
    </w:p>
    <w:p w14:paraId="28E8C989" w14:textId="0F33A0C9" w:rsidR="00EB13DE" w:rsidRPr="00AA0A95" w:rsidRDefault="00D07E13" w:rsidP="00EB13DE">
      <w:pPr>
        <w:pStyle w:val="Heading1"/>
        <w:keepNext w:val="0"/>
        <w:tabs>
          <w:tab w:val="num" w:pos="432"/>
        </w:tabs>
        <w:spacing w:before="160" w:after="80"/>
        <w:ind w:left="431" w:hanging="431"/>
        <w:rPr>
          <w:rFonts w:asciiTheme="minorHAnsi" w:hAnsiTheme="minorHAnsi" w:cstheme="minorHAnsi"/>
        </w:rPr>
      </w:pPr>
      <w:bookmarkStart w:id="9" w:name="_Toc535502187"/>
      <w:bookmarkEnd w:id="8"/>
      <w:r w:rsidRPr="00AA0A95">
        <w:rPr>
          <w:rFonts w:asciiTheme="minorHAnsi" w:hAnsiTheme="minorHAnsi" w:cstheme="minorHAnsi"/>
        </w:rPr>
        <w:t>Specification</w:t>
      </w:r>
      <w:bookmarkEnd w:id="9"/>
    </w:p>
    <w:p w14:paraId="05885468" w14:textId="77777777" w:rsidR="00EB13DE" w:rsidRPr="00D95AE8" w:rsidRDefault="00EB13DE" w:rsidP="00EB13DE">
      <w:pPr>
        <w:ind w:left="602"/>
        <w:rPr>
          <w:rFonts w:asciiTheme="minorHAnsi" w:hAnsiTheme="minorHAnsi" w:cstheme="minorHAnsi"/>
          <w:sz w:val="20"/>
          <w:szCs w:val="20"/>
        </w:rPr>
      </w:pPr>
      <w:r w:rsidRPr="00D95AE8">
        <w:rPr>
          <w:rFonts w:asciiTheme="minorHAnsi" w:hAnsiTheme="minorHAnsi" w:cstheme="minorHAnsi"/>
          <w:sz w:val="20"/>
          <w:szCs w:val="20"/>
        </w:rPr>
        <w:t>Specifications which are “internal” are mark as such i.e. “Internal Spec PM-B:”</w:t>
      </w:r>
    </w:p>
    <w:tbl>
      <w:tblPr>
        <w:tblStyle w:val="TableGrid"/>
        <w:tblW w:w="9311" w:type="dxa"/>
        <w:tblInd w:w="72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945"/>
        <w:gridCol w:w="4366"/>
      </w:tblGrid>
      <w:tr w:rsidR="00EB13DE" w:rsidRPr="00D95AE8" w14:paraId="53DD6805" w14:textId="77777777" w:rsidTr="00E14A14">
        <w:tc>
          <w:tcPr>
            <w:tcW w:w="4945" w:type="dxa"/>
          </w:tcPr>
          <w:p w14:paraId="5A1ABFC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Required</w:t>
            </w:r>
          </w:p>
        </w:tc>
        <w:tc>
          <w:tcPr>
            <w:tcW w:w="4366" w:type="dxa"/>
          </w:tcPr>
          <w:p w14:paraId="48F40129" w14:textId="21E63976" w:rsidR="00EB13DE" w:rsidRPr="00D95AE8" w:rsidRDefault="005F0D6D" w:rsidP="005F0D6D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symbol</w:t>
            </w:r>
          </w:p>
        </w:tc>
      </w:tr>
      <w:tr w:rsidR="00EB13DE" w:rsidRPr="00D95AE8" w14:paraId="5C81AF91" w14:textId="77777777" w:rsidTr="00E14A14">
        <w:trPr>
          <w:trHeight w:val="296"/>
        </w:trPr>
        <w:tc>
          <w:tcPr>
            <w:tcW w:w="4945" w:type="dxa"/>
          </w:tcPr>
          <w:p w14:paraId="6FEC77C2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 xml:space="preserve">Symbole </w:t>
            </w:r>
            <w:proofErr w:type="spellStart"/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size</w:t>
            </w:r>
            <w:proofErr w:type="spellEnd"/>
          </w:p>
        </w:tc>
        <w:tc>
          <w:tcPr>
            <w:tcW w:w="4366" w:type="dxa"/>
          </w:tcPr>
          <w:p w14:paraId="72024799" w14:textId="217A1F5D" w:rsidR="00EB13DE" w:rsidRPr="00D95AE8" w:rsidRDefault="00745200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7A30515F" w14:textId="77777777" w:rsidTr="00E14A14">
        <w:tc>
          <w:tcPr>
            <w:tcW w:w="4945" w:type="dxa"/>
          </w:tcPr>
          <w:p w14:paraId="7639389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Font size</w:t>
            </w:r>
          </w:p>
          <w:p w14:paraId="0C3D2724" w14:textId="77777777" w:rsidR="00EB13DE" w:rsidRPr="00D95AE8" w:rsidRDefault="00EB13DE" w:rsidP="003F367C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(Size in </w:t>
            </w:r>
            <w:proofErr w:type="spellStart"/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pt</w:t>
            </w:r>
            <w:proofErr w:type="spellEnd"/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 xml:space="preserve"> or mm)</w:t>
            </w:r>
          </w:p>
        </w:tc>
        <w:tc>
          <w:tcPr>
            <w:tcW w:w="4366" w:type="dxa"/>
          </w:tcPr>
          <w:p w14:paraId="7DF34F26" w14:textId="4566FECD" w:rsidR="00EB13DE" w:rsidRPr="00D95AE8" w:rsidRDefault="00D93B6A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3B6A">
              <w:rPr>
                <w:rFonts w:asciiTheme="minorHAnsi" w:hAnsiTheme="minorHAnsi" w:cstheme="minorHAnsi"/>
                <w:sz w:val="20"/>
                <w:szCs w:val="20"/>
              </w:rPr>
              <w:t>Width 20mm</w:t>
            </w:r>
          </w:p>
        </w:tc>
      </w:tr>
      <w:tr w:rsidR="00EB13DE" w:rsidRPr="00D95AE8" w14:paraId="20F79E05" w14:textId="77777777" w:rsidTr="00E14A14">
        <w:tc>
          <w:tcPr>
            <w:tcW w:w="4945" w:type="dxa"/>
          </w:tcPr>
          <w:p w14:paraId="0AD6D60A" w14:textId="7A4E22F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  <w:lang w:val="de-DE"/>
              </w:rPr>
              <w:t>Font Type</w:t>
            </w:r>
          </w:p>
        </w:tc>
        <w:tc>
          <w:tcPr>
            <w:tcW w:w="4366" w:type="dxa"/>
          </w:tcPr>
          <w:p w14:paraId="54B0E2BF" w14:textId="3DA5ACF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0DF1D29C" w14:textId="77777777" w:rsidTr="00E14A14">
        <w:trPr>
          <w:trHeight w:val="674"/>
        </w:trPr>
        <w:tc>
          <w:tcPr>
            <w:tcW w:w="4945" w:type="dxa"/>
          </w:tcPr>
          <w:p w14:paraId="5675D71E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Spaces between text and symbol</w:t>
            </w:r>
          </w:p>
          <w:p w14:paraId="5568FC30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Exclusion:</w:t>
            </w:r>
          </w:p>
        </w:tc>
        <w:tc>
          <w:tcPr>
            <w:tcW w:w="4366" w:type="dxa"/>
          </w:tcPr>
          <w:p w14:paraId="6BE6BD1C" w14:textId="43CE2310" w:rsidR="00EB13DE" w:rsidRPr="00D95AE8" w:rsidRDefault="00EB13DE" w:rsidP="005F0D6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5526876F" w14:textId="77777777" w:rsidTr="00E14A14">
        <w:trPr>
          <w:trHeight w:val="341"/>
        </w:trPr>
        <w:tc>
          <w:tcPr>
            <w:tcW w:w="4945" w:type="dxa"/>
          </w:tcPr>
          <w:p w14:paraId="112972D5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Applicable for</w:t>
            </w:r>
          </w:p>
        </w:tc>
        <w:tc>
          <w:tcPr>
            <w:tcW w:w="4366" w:type="dxa"/>
          </w:tcPr>
          <w:p w14:paraId="6D223A61" w14:textId="18F04804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</w:p>
        </w:tc>
      </w:tr>
      <w:tr w:rsidR="00EB13DE" w:rsidRPr="00D95AE8" w14:paraId="22E9E6AC" w14:textId="77777777" w:rsidTr="00E14A14">
        <w:tc>
          <w:tcPr>
            <w:tcW w:w="4945" w:type="dxa"/>
          </w:tcPr>
          <w:p w14:paraId="42269241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Position</w:t>
            </w:r>
          </w:p>
        </w:tc>
        <w:tc>
          <w:tcPr>
            <w:tcW w:w="4366" w:type="dxa"/>
          </w:tcPr>
          <w:p w14:paraId="5CC594CA" w14:textId="2F8EA8AF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  <w:tr w:rsidR="00EB13DE" w:rsidRPr="00D95AE8" w14:paraId="1313A8CC" w14:textId="77777777" w:rsidTr="00E14A14">
        <w:trPr>
          <w:trHeight w:val="386"/>
        </w:trPr>
        <w:tc>
          <w:tcPr>
            <w:tcW w:w="4945" w:type="dxa"/>
          </w:tcPr>
          <w:p w14:paraId="02430D6F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Color</w:t>
            </w:r>
          </w:p>
        </w:tc>
        <w:tc>
          <w:tcPr>
            <w:tcW w:w="4366" w:type="dxa"/>
          </w:tcPr>
          <w:p w14:paraId="6251AAC4" w14:textId="5E879A6A" w:rsidR="00EB13DE" w:rsidRPr="00D95AE8" w:rsidRDefault="005F0D6D" w:rsidP="005F0D6D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  <w:p w14:paraId="72110C59" w14:textId="77777777" w:rsidR="00EB13DE" w:rsidRPr="00D95AE8" w:rsidRDefault="00EB13DE" w:rsidP="003F367C">
            <w:pPr>
              <w:pStyle w:val="ListParagraph"/>
              <w:ind w:left="0"/>
              <w:contextualSpacing w:val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EB13DE" w:rsidRPr="00D95AE8" w14:paraId="07DF1213" w14:textId="77777777" w:rsidTr="00E14A14">
        <w:tc>
          <w:tcPr>
            <w:tcW w:w="4945" w:type="dxa"/>
          </w:tcPr>
          <w:p w14:paraId="743F5453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Variable items</w:t>
            </w:r>
          </w:p>
          <w:p w14:paraId="3C92F986" w14:textId="77777777" w:rsidR="00EB13DE" w:rsidRPr="00D95AE8" w:rsidRDefault="00EB13DE" w:rsidP="003F367C">
            <w:pPr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(Registration#/Product#/SN/Manufacturing Date etc. Only list the requirements, not the actual number, the number is part of the Country Device Label Matrix)</w:t>
            </w:r>
          </w:p>
        </w:tc>
        <w:tc>
          <w:tcPr>
            <w:tcW w:w="4366" w:type="dxa"/>
          </w:tcPr>
          <w:tbl>
            <w:tblPr>
              <w:tblStyle w:val="TableGrid"/>
              <w:tblW w:w="4037" w:type="dxa"/>
              <w:tblInd w:w="74" w:type="dxa"/>
              <w:tblLayout w:type="fixed"/>
              <w:tblLook w:val="04A0" w:firstRow="1" w:lastRow="0" w:firstColumn="1" w:lastColumn="0" w:noHBand="0" w:noVBand="1"/>
            </w:tblPr>
            <w:tblGrid>
              <w:gridCol w:w="2150"/>
              <w:gridCol w:w="1887"/>
            </w:tblGrid>
            <w:tr w:rsidR="005F0D6D" w:rsidRPr="00D95AE8" w14:paraId="6285B784" w14:textId="77777777" w:rsidTr="00E14A14">
              <w:trPr>
                <w:trHeight w:val="254"/>
              </w:trPr>
              <w:tc>
                <w:tcPr>
                  <w:tcW w:w="2150" w:type="dxa"/>
                </w:tcPr>
                <w:p w14:paraId="6D7B6FCE" w14:textId="2BE7F07E" w:rsidR="00EB13DE" w:rsidRPr="00D95AE8" w:rsidRDefault="005F0D6D" w:rsidP="003F367C">
                  <w:pPr>
                    <w:ind w:left="31" w:hanging="31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 w:val="20"/>
                      <w:szCs w:val="20"/>
                    </w:rPr>
                    <w:t>N/A</w:t>
                  </w:r>
                  <w:r w:rsidR="00EB13DE" w:rsidRPr="00D95AE8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887" w:type="dxa"/>
                </w:tcPr>
                <w:p w14:paraId="337D21C8" w14:textId="7AD9A95A" w:rsidR="00EB13DE" w:rsidRPr="00D95AE8" w:rsidRDefault="00EB13DE" w:rsidP="003F367C">
                  <w:pPr>
                    <w:rPr>
                      <w:rFonts w:asciiTheme="minorHAnsi" w:hAnsiTheme="minorHAnsi" w:cstheme="minorHAnsi"/>
                      <w:b/>
                      <w:sz w:val="20"/>
                      <w:szCs w:val="20"/>
                    </w:rPr>
                  </w:pPr>
                </w:p>
              </w:tc>
            </w:tr>
            <w:tr w:rsidR="005F0D6D" w:rsidRPr="00D95AE8" w14:paraId="272E4032" w14:textId="77777777" w:rsidTr="00E14A14">
              <w:trPr>
                <w:trHeight w:val="254"/>
              </w:trPr>
              <w:tc>
                <w:tcPr>
                  <w:tcW w:w="2150" w:type="dxa"/>
                </w:tcPr>
                <w:p w14:paraId="3EDE3631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87" w:type="dxa"/>
                </w:tcPr>
                <w:p w14:paraId="6DD1DD93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5F0D6D" w:rsidRPr="00D95AE8" w14:paraId="2A864A39" w14:textId="77777777" w:rsidTr="00E14A14">
              <w:trPr>
                <w:trHeight w:val="254"/>
              </w:trPr>
              <w:tc>
                <w:tcPr>
                  <w:tcW w:w="2150" w:type="dxa"/>
                </w:tcPr>
                <w:p w14:paraId="3461984E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87" w:type="dxa"/>
                </w:tcPr>
                <w:p w14:paraId="1F1CAF85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5F0D6D" w:rsidRPr="00D95AE8" w14:paraId="3A9D75A2" w14:textId="77777777" w:rsidTr="00E14A14">
              <w:trPr>
                <w:trHeight w:val="254"/>
              </w:trPr>
              <w:tc>
                <w:tcPr>
                  <w:tcW w:w="2150" w:type="dxa"/>
                </w:tcPr>
                <w:p w14:paraId="7CDA3C6D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887" w:type="dxa"/>
                </w:tcPr>
                <w:p w14:paraId="5B4D2BFD" w14:textId="77777777" w:rsidR="00EB13DE" w:rsidRPr="00D95AE8" w:rsidRDefault="00EB13DE" w:rsidP="003F367C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45B690D5" w14:textId="77777777" w:rsidR="00EB13DE" w:rsidRPr="00D95AE8" w:rsidRDefault="00EB13DE" w:rsidP="003F367C">
            <w:pPr>
              <w:ind w:left="360"/>
              <w:rPr>
                <w:rFonts w:asciiTheme="minorHAnsi" w:hAnsiTheme="minorHAnsi" w:cstheme="minorHAnsi"/>
                <w:sz w:val="20"/>
                <w:szCs w:val="20"/>
                <w:lang w:val="de-DE"/>
              </w:rPr>
            </w:pPr>
          </w:p>
        </w:tc>
      </w:tr>
      <w:tr w:rsidR="00EB13DE" w:rsidRPr="00D95AE8" w14:paraId="58BF3D2D" w14:textId="77777777" w:rsidTr="00E14A14">
        <w:tc>
          <w:tcPr>
            <w:tcW w:w="4945" w:type="dxa"/>
          </w:tcPr>
          <w:p w14:paraId="13C51C73" w14:textId="78CD3F23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Require</w:t>
            </w:r>
            <w:r w:rsidR="009D194F" w:rsidRPr="00D95AE8">
              <w:rPr>
                <w:rFonts w:asciiTheme="minorHAnsi" w:hAnsiTheme="minorHAnsi" w:cstheme="minorHAnsi"/>
                <w:sz w:val="20"/>
                <w:szCs w:val="20"/>
              </w:rPr>
              <w:t>d combination with other Symbol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 xml:space="preserve"> IDs</w:t>
            </w:r>
            <w:r w:rsidRPr="00D95AE8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D95AE8">
              <w:rPr>
                <w:rFonts w:asciiTheme="minorHAnsi" w:hAnsiTheme="minorHAnsi" w:cstheme="minorHAnsi"/>
                <w:i/>
                <w:sz w:val="20"/>
                <w:szCs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366" w:type="dxa"/>
          </w:tcPr>
          <w:p w14:paraId="0BE12E70" w14:textId="4A62D869" w:rsidR="00EB13DE" w:rsidRPr="00D95AE8" w:rsidRDefault="005F0D6D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N/A</w:t>
            </w:r>
          </w:p>
        </w:tc>
      </w:tr>
    </w:tbl>
    <w:p w14:paraId="1AF2F044" w14:textId="20564BA7" w:rsidR="00EB13DE" w:rsidRPr="00AA0A95" w:rsidRDefault="00EB13DE" w:rsidP="00EB13DE">
      <w:pPr>
        <w:rPr>
          <w:rFonts w:asciiTheme="minorHAnsi" w:hAnsiTheme="minorHAnsi" w:cstheme="minorHAnsi"/>
        </w:rPr>
      </w:pPr>
    </w:p>
    <w:p w14:paraId="2DA9C63A" w14:textId="77777777" w:rsidR="00EB13DE" w:rsidRPr="00AA0A95" w:rsidRDefault="00EB13DE" w:rsidP="00EB13DE">
      <w:pPr>
        <w:pStyle w:val="Heading1"/>
        <w:rPr>
          <w:rFonts w:asciiTheme="minorHAnsi" w:hAnsiTheme="minorHAnsi" w:cstheme="minorHAnsi"/>
        </w:rPr>
      </w:pPr>
      <w:bookmarkStart w:id="10" w:name="_Toc350251663"/>
      <w:bookmarkStart w:id="11" w:name="_Toc535502188"/>
      <w:r w:rsidRPr="00AA0A95">
        <w:rPr>
          <w:rFonts w:asciiTheme="minorHAnsi" w:hAnsiTheme="minorHAnsi" w:cstheme="minorHAnsi"/>
        </w:rPr>
        <w:lastRenderedPageBreak/>
        <w:t>Document Information</w:t>
      </w:r>
      <w:bookmarkEnd w:id="10"/>
      <w:bookmarkEnd w:id="11"/>
    </w:p>
    <w:p w14:paraId="65267D8E" w14:textId="77777777" w:rsidR="00EB13DE" w:rsidRPr="00AA0A95" w:rsidRDefault="00EB13DE" w:rsidP="00EB13DE">
      <w:pPr>
        <w:keepNext/>
        <w:rPr>
          <w:rFonts w:asciiTheme="minorHAnsi" w:hAnsiTheme="minorHAnsi" w:cstheme="minorHAnsi"/>
        </w:rPr>
      </w:pPr>
    </w:p>
    <w:tbl>
      <w:tblPr>
        <w:tblW w:w="4948" w:type="pct"/>
        <w:tblLayout w:type="fixed"/>
        <w:tblLook w:val="01E0" w:firstRow="1" w:lastRow="1" w:firstColumn="1" w:lastColumn="1" w:noHBand="0" w:noVBand="0"/>
      </w:tblPr>
      <w:tblGrid>
        <w:gridCol w:w="1561"/>
        <w:gridCol w:w="8085"/>
      </w:tblGrid>
      <w:tr w:rsidR="00EB13DE" w:rsidRPr="00AA0A95" w14:paraId="4107EDED" w14:textId="77777777" w:rsidTr="00D4119E">
        <w:trPr>
          <w:cantSplit/>
        </w:trPr>
        <w:tc>
          <w:tcPr>
            <w:tcW w:w="809" w:type="pct"/>
          </w:tcPr>
          <w:p w14:paraId="39030EA5" w14:textId="77777777" w:rsidR="00EB13DE" w:rsidRPr="00D95AE8" w:rsidRDefault="00EB13DE" w:rsidP="003F367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b/>
                <w:sz w:val="20"/>
                <w:szCs w:val="20"/>
              </w:rPr>
              <w:t>Document Components</w:t>
            </w:r>
          </w:p>
        </w:tc>
        <w:tc>
          <w:tcPr>
            <w:tcW w:w="4191" w:type="pct"/>
          </w:tcPr>
          <w:p w14:paraId="661C534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95AE8">
              <w:rPr>
                <w:rFonts w:asciiTheme="minorHAnsi" w:hAnsiTheme="minorHAnsi" w:cstheme="minorHAnsi"/>
                <w:sz w:val="20"/>
                <w:szCs w:val="20"/>
              </w:rPr>
              <w:t>This document contains the following additional components in DMS:</w:t>
            </w:r>
          </w:p>
          <w:p w14:paraId="7C3E2308" w14:textId="77777777" w:rsidR="00EB13DE" w:rsidRPr="00D95AE8" w:rsidRDefault="00EB13DE" w:rsidP="003F367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tbl>
            <w:tblPr>
              <w:tblW w:w="7854" w:type="dxa"/>
              <w:tblLayout w:type="fixed"/>
              <w:tblCellMar>
                <w:left w:w="80" w:type="dxa"/>
                <w:right w:w="80" w:type="dxa"/>
              </w:tblCellMar>
              <w:tblLook w:val="0000" w:firstRow="0" w:lastRow="0" w:firstColumn="0" w:lastColumn="0" w:noHBand="0" w:noVBand="0"/>
            </w:tblPr>
            <w:tblGrid>
              <w:gridCol w:w="2977"/>
              <w:gridCol w:w="4877"/>
            </w:tblGrid>
            <w:tr w:rsidR="00EB13DE" w:rsidRPr="00D95AE8" w14:paraId="3CA01AC8" w14:textId="77777777" w:rsidTr="00AA0A95">
              <w:trPr>
                <w:cantSplit/>
                <w:trHeight w:val="286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7B3D57C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Filename</w:t>
                  </w:r>
                </w:p>
              </w:tc>
              <w:tc>
                <w:tcPr>
                  <w:tcW w:w="48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911D833" w14:textId="77777777" w:rsidR="00EB13DE" w:rsidRPr="00D95AE8" w:rsidRDefault="00EB13DE" w:rsidP="003F367C">
                  <w:pPr>
                    <w:jc w:val="center"/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b/>
                      <w:iCs/>
                      <w:sz w:val="20"/>
                      <w:szCs w:val="20"/>
                    </w:rPr>
                    <w:t>Description</w:t>
                  </w:r>
                </w:p>
              </w:tc>
            </w:tr>
            <w:tr w:rsidR="005F0D6D" w:rsidRPr="00D95AE8" w14:paraId="266727E0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530470A" w14:textId="05A1327F" w:rsidR="005F0D6D" w:rsidRPr="00D95AE8" w:rsidRDefault="0042681E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.ai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822496A" w14:textId="101ACAD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Adobe Illustrator (spec master)</w:t>
                  </w:r>
                </w:p>
              </w:tc>
            </w:tr>
            <w:tr w:rsidR="005F0D6D" w:rsidRPr="00D95AE8" w14:paraId="0868D1EC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0F4A908" w14:textId="68CA73FA" w:rsidR="005F0D6D" w:rsidRPr="00D95AE8" w:rsidRDefault="0042681E" w:rsidP="00F3230B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.dxf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50553B4" w14:textId="349E58F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DXF in scalable vector format</w:t>
                  </w:r>
                </w:p>
              </w:tc>
            </w:tr>
            <w:tr w:rsidR="005F0D6D" w:rsidRPr="00D95AE8" w14:paraId="75539107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C89C095" w14:textId="049201BC" w:rsidR="005F0D6D" w:rsidRPr="00D95AE8" w:rsidRDefault="0042681E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.log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BADCB0E" w14:textId="0FF31F30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Laser file</w:t>
                  </w:r>
                </w:p>
              </w:tc>
            </w:tr>
            <w:tr w:rsidR="005F0D6D" w:rsidRPr="00D95AE8" w14:paraId="08C1C726" w14:textId="77777777" w:rsidTr="00AA0A95">
              <w:trPr>
                <w:cantSplit/>
                <w:trHeight w:val="314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FE85B24" w14:textId="2BB3BBA3" w:rsidR="005F0D6D" w:rsidRPr="00D95AE8" w:rsidRDefault="0042681E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.pdf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FFD7016" w14:textId="50371442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PDF in scalable vector format</w:t>
                  </w:r>
                </w:p>
              </w:tc>
            </w:tr>
            <w:tr w:rsidR="005F0D6D" w:rsidRPr="00D95AE8" w14:paraId="49D76C48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7DFBD629" w14:textId="02CFB11D" w:rsidR="005F0D6D" w:rsidRPr="00D95AE8" w:rsidRDefault="0042681E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.svg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4153E079" w14:textId="65BB73AF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File for CodeSoft Thermo Transfer Printers</w:t>
                  </w:r>
                </w:p>
              </w:tc>
            </w:tr>
            <w:tr w:rsidR="005F0D6D" w:rsidRPr="00D95AE8" w14:paraId="1DB01645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59CCA589" w14:textId="0EEB7A9E" w:rsidR="005F0D6D" w:rsidRPr="00D95AE8" w:rsidRDefault="0042681E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_300dpi.png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1AF75622" w14:textId="7353F5A7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300dpi</w:t>
                  </w:r>
                </w:p>
              </w:tc>
            </w:tr>
            <w:tr w:rsidR="005F0D6D" w:rsidRPr="00D95AE8" w14:paraId="55AF3F4A" w14:textId="77777777" w:rsidTr="00AA0A95">
              <w:trPr>
                <w:cantSplit/>
                <w:trHeight w:val="299"/>
              </w:trPr>
              <w:tc>
                <w:tcPr>
                  <w:tcW w:w="29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66380375" w14:textId="72E21552" w:rsidR="005F0D6D" w:rsidRPr="00D95AE8" w:rsidRDefault="0042681E" w:rsidP="00DD7D1F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Cs w:val="20"/>
                    </w:rPr>
                    <w:t>100025</w:t>
                  </w:r>
                  <w:r w:rsidR="005F0D6D" w:rsidRPr="00D95AE8">
                    <w:rPr>
                      <w:rFonts w:asciiTheme="minorHAnsi" w:hAnsiTheme="minorHAnsi" w:cstheme="minorHAnsi"/>
                      <w:szCs w:val="20"/>
                    </w:rPr>
                    <w:t>_600dpi.png</w:t>
                  </w:r>
                </w:p>
              </w:tc>
              <w:tc>
                <w:tcPr>
                  <w:tcW w:w="487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14:paraId="0DE9996A" w14:textId="7AE5E175" w:rsidR="005F0D6D" w:rsidRPr="00D95AE8" w:rsidRDefault="005F0D6D" w:rsidP="00140C29">
                  <w:pPr>
                    <w:pStyle w:val="MiniNormal"/>
                    <w:rPr>
                      <w:rFonts w:asciiTheme="minorHAnsi" w:hAnsiTheme="minorHAnsi" w:cstheme="minorHAnsi"/>
                      <w:szCs w:val="20"/>
                    </w:rPr>
                  </w:pPr>
                  <w:r w:rsidRPr="00D95AE8">
                    <w:rPr>
                      <w:rFonts w:asciiTheme="minorHAnsi" w:hAnsiTheme="minorHAnsi" w:cstheme="minorHAnsi"/>
                      <w:szCs w:val="20"/>
                    </w:rPr>
                    <w:t>Bitmap, 600dpi</w:t>
                  </w:r>
                </w:p>
              </w:tc>
            </w:tr>
          </w:tbl>
          <w:p w14:paraId="5E7170F9" w14:textId="77777777" w:rsidR="00EB13DE" w:rsidRPr="00D95AE8" w:rsidRDefault="00EB13DE" w:rsidP="003F367C">
            <w:pPr>
              <w:pStyle w:val="MiniNormal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394B7F10" w14:textId="1E97B043" w:rsidR="0049061E" w:rsidRPr="00AA0A95" w:rsidRDefault="0049061E" w:rsidP="00A0163E">
      <w:pPr>
        <w:rPr>
          <w:rFonts w:asciiTheme="minorHAnsi" w:hAnsiTheme="minorHAnsi" w:cstheme="minorHAnsi"/>
        </w:rPr>
      </w:pPr>
    </w:p>
    <w:sectPr w:rsidR="0049061E" w:rsidRPr="00AA0A95" w:rsidSect="00D4119E">
      <w:headerReference w:type="even" r:id="rId13"/>
      <w:headerReference w:type="default" r:id="rId14"/>
      <w:footerReference w:type="even" r:id="rId15"/>
      <w:footerReference w:type="default" r:id="rId16"/>
      <w:footnotePr>
        <w:numRestart w:val="eachPage"/>
      </w:footnotePr>
      <w:type w:val="continuous"/>
      <w:pgSz w:w="11907" w:h="16840" w:code="9"/>
      <w:pgMar w:top="1440" w:right="1080" w:bottom="72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D97D28" w14:textId="77777777" w:rsidR="00042D9B" w:rsidRDefault="00042D9B">
      <w:r>
        <w:separator/>
      </w:r>
    </w:p>
    <w:p w14:paraId="7AA358BF" w14:textId="77777777" w:rsidR="00042D9B" w:rsidRDefault="00042D9B"/>
    <w:p w14:paraId="679082D5" w14:textId="77777777" w:rsidR="00042D9B" w:rsidRDefault="00042D9B"/>
  </w:endnote>
  <w:endnote w:type="continuationSeparator" w:id="0">
    <w:p w14:paraId="20C43976" w14:textId="77777777" w:rsidR="00042D9B" w:rsidRDefault="00042D9B">
      <w:r>
        <w:continuationSeparator/>
      </w:r>
    </w:p>
    <w:p w14:paraId="22DD352B" w14:textId="77777777" w:rsidR="00042D9B" w:rsidRDefault="00042D9B"/>
    <w:p w14:paraId="1B4D692C" w14:textId="77777777" w:rsidR="00042D9B" w:rsidRDefault="00042D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lbertus Medium">
    <w:altName w:val="Arial"/>
    <w:charset w:val="00"/>
    <w:family w:val="swiss"/>
    <w:pitch w:val="variable"/>
    <w:sig w:usb0="00000005" w:usb1="00000000" w:usb2="000000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2F05B" w14:textId="77777777" w:rsidR="00FF350C" w:rsidRDefault="00FF350C">
    <w:pPr>
      <w:pStyle w:val="Footer"/>
    </w:pPr>
  </w:p>
  <w:p w14:paraId="1AF2F05C" w14:textId="77777777" w:rsidR="00FF350C" w:rsidRDefault="00FF350C"/>
  <w:p w14:paraId="580F4B8B" w14:textId="77777777" w:rsidR="003634DE" w:rsidRDefault="003634DE"/>
  <w:p w14:paraId="10A5FB28" w14:textId="77777777" w:rsidR="0039779B" w:rsidRDefault="003977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6424CB" w14:textId="500C3A85" w:rsidR="000C2409" w:rsidRPr="000C2409" w:rsidRDefault="00FF350C" w:rsidP="000C2409">
    <w:pPr>
      <w:pBdr>
        <w:top w:val="single" w:sz="4" w:space="1" w:color="auto"/>
      </w:pBdr>
      <w:tabs>
        <w:tab w:val="right" w:pos="10080"/>
      </w:tabs>
      <w:rPr>
        <w:noProof/>
      </w:rPr>
    </w:pPr>
    <w:r w:rsidRPr="00082C1C">
      <w:rPr>
        <w:b/>
        <w:bCs/>
      </w:rPr>
      <w:t>Restricted</w:t>
    </w:r>
    <w:r w:rsidRPr="00082C1C">
      <w:t xml:space="preserve"> 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D16E4D">
      <w:rPr>
        <w:noProof/>
      </w:rPr>
      <w:t>4</w:t>
    </w:r>
    <w:r>
      <w:rPr>
        <w:noProof/>
      </w:rPr>
      <w:fldChar w:fldCharType="end"/>
    </w:r>
    <w:r>
      <w:t xml:space="preserve"> of </w:t>
    </w:r>
    <w:r w:rsidR="00982CBE">
      <w:rPr>
        <w:noProof/>
      </w:rPr>
      <w:fldChar w:fldCharType="begin"/>
    </w:r>
    <w:r w:rsidR="00982CBE">
      <w:rPr>
        <w:noProof/>
      </w:rPr>
      <w:instrText xml:space="preserve"> NUMPAGES </w:instrText>
    </w:r>
    <w:r w:rsidR="00982CBE">
      <w:rPr>
        <w:noProof/>
      </w:rPr>
      <w:fldChar w:fldCharType="separate"/>
    </w:r>
    <w:r w:rsidR="00D16E4D">
      <w:rPr>
        <w:noProof/>
      </w:rPr>
      <w:t>4</w:t>
    </w:r>
    <w:r w:rsidR="00982CBE">
      <w:rPr>
        <w:noProof/>
      </w:rPr>
      <w:fldChar w:fldCharType="end"/>
    </w:r>
  </w:p>
  <w:p w14:paraId="2C6E6311" w14:textId="77777777" w:rsidR="0039779B" w:rsidRDefault="003977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EDB933" w14:textId="77777777" w:rsidR="00042D9B" w:rsidRDefault="00042D9B">
      <w:r>
        <w:separator/>
      </w:r>
    </w:p>
    <w:p w14:paraId="79E6AE45" w14:textId="77777777" w:rsidR="00042D9B" w:rsidRDefault="00042D9B"/>
    <w:p w14:paraId="21B8779E" w14:textId="77777777" w:rsidR="00042D9B" w:rsidRDefault="00042D9B"/>
  </w:footnote>
  <w:footnote w:type="continuationSeparator" w:id="0">
    <w:p w14:paraId="520A9E63" w14:textId="77777777" w:rsidR="00042D9B" w:rsidRDefault="00042D9B">
      <w:r>
        <w:continuationSeparator/>
      </w:r>
    </w:p>
    <w:p w14:paraId="7C6B2F20" w14:textId="77777777" w:rsidR="00042D9B" w:rsidRDefault="00042D9B"/>
    <w:p w14:paraId="36FBE5CC" w14:textId="77777777" w:rsidR="00042D9B" w:rsidRDefault="00042D9B"/>
  </w:footnote>
  <w:footnote w:id="1">
    <w:p w14:paraId="4485753D" w14:textId="77777777" w:rsidR="00A8548A" w:rsidRPr="00363275" w:rsidRDefault="00A8548A" w:rsidP="00A8548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C1210">
        <w:t xml:space="preserve">Effective Date is the date of last signature.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F2F04D" w14:textId="77777777" w:rsidR="00FF350C" w:rsidRDefault="00FF350C"/>
  <w:p w14:paraId="1AF2F04E" w14:textId="77777777" w:rsidR="00FF350C" w:rsidRDefault="00FF350C"/>
  <w:p w14:paraId="0EA80148" w14:textId="77777777" w:rsidR="003634DE" w:rsidRDefault="003634DE"/>
  <w:p w14:paraId="4123182A" w14:textId="77777777" w:rsidR="0039779B" w:rsidRDefault="0039779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2150"/>
      <w:gridCol w:w="4206"/>
      <w:gridCol w:w="3391"/>
    </w:tblGrid>
    <w:tr w:rsidR="001E7F29" w14:paraId="1AF2F051" w14:textId="77777777" w:rsidTr="001E7F29">
      <w:trPr>
        <w:trHeight w:val="723"/>
      </w:trPr>
      <w:tc>
        <w:tcPr>
          <w:tcW w:w="6356" w:type="dxa"/>
          <w:gridSpan w:val="2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4F" w14:textId="2A0F6BDD" w:rsidR="001E7F29" w:rsidRPr="00D07E13" w:rsidRDefault="001E7F29" w:rsidP="001E7F29">
          <w:pPr>
            <w:spacing w:before="40"/>
            <w:rPr>
              <w:rFonts w:eastAsia="Batang"/>
              <w:b/>
              <w:sz w:val="28"/>
              <w:szCs w:val="28"/>
            </w:rPr>
          </w:pPr>
          <w:r w:rsidRPr="00290E41">
            <w:rPr>
              <w:rFonts w:eastAsia="Batang"/>
              <w:b/>
              <w:sz w:val="28"/>
              <w:szCs w:val="28"/>
            </w:rPr>
            <w:t>Regulation - Brazil –</w:t>
          </w:r>
          <w:r w:rsidR="0042681E">
            <w:rPr>
              <w:rFonts w:eastAsia="Batang"/>
              <w:b/>
              <w:sz w:val="28"/>
              <w:szCs w:val="28"/>
            </w:rPr>
            <w:t xml:space="preserve"> </w:t>
          </w:r>
          <w:r>
            <w:rPr>
              <w:rFonts w:eastAsia="Batang"/>
              <w:b/>
              <w:sz w:val="28"/>
              <w:szCs w:val="28"/>
            </w:rPr>
            <w:t xml:space="preserve">SGS_INMETRO Marking </w:t>
          </w:r>
          <w:r w:rsidRPr="00290E41">
            <w:rPr>
              <w:rFonts w:eastAsia="Batang"/>
              <w:b/>
              <w:sz w:val="28"/>
              <w:szCs w:val="28"/>
            </w:rPr>
            <w:t>20mm</w:t>
          </w:r>
        </w:p>
      </w:tc>
      <w:tc>
        <w:tcPr>
          <w:tcW w:w="3391" w:type="dxa"/>
          <w:vMerge w:val="restart"/>
          <w:tcBorders>
            <w:top w:val="thinThickLargeGap" w:sz="24" w:space="0" w:color="auto"/>
          </w:tcBorders>
          <w:shd w:val="clear" w:color="auto" w:fill="F2F2F2" w:themeFill="background1" w:themeFillShade="F2"/>
          <w:vAlign w:val="center"/>
        </w:tcPr>
        <w:p w14:paraId="1AF2F050" w14:textId="77777777" w:rsidR="001E7F29" w:rsidRPr="00901CA2" w:rsidRDefault="001E7F29" w:rsidP="001E7F29">
          <w:pPr>
            <w:rPr>
              <w:rFonts w:ascii="Albertus Medium" w:eastAsia="Batang" w:hAnsi="Albertus Medium"/>
              <w:i/>
            </w:rPr>
          </w:pPr>
          <w:r>
            <w:rPr>
              <w:noProof/>
            </w:rPr>
            <mc:AlternateContent>
              <mc:Choice Requires="wpc">
                <w:drawing>
                  <wp:inline distT="0" distB="0" distL="0" distR="0" wp14:anchorId="1AF2F05E" wp14:editId="1AF2F05F">
                    <wp:extent cx="1985645" cy="360045"/>
                    <wp:effectExtent l="0" t="0" r="0" b="1905"/>
                    <wp:docPr id="4" name="Canvas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Canvas">
                        <wpc:wpc>
                          <wpc:bg>
                            <a:noFill/>
                          </wpc:bg>
                          <wpc:whole>
                            <a:ln>
                              <a:noFill/>
                            </a:ln>
                          </wpc:whole>
                          <wps:wsp>
                            <wps:cNvPr id="3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-4445" y="0"/>
                                <a:ext cx="1985645" cy="363855"/>
                              </a:xfrm>
                              <a:custGeom>
                                <a:avLst/>
                                <a:gdLst>
                                  <a:gd name="T0" fmla="*/ 137 w 480"/>
                                  <a:gd name="T1" fmla="*/ 1 h 94"/>
                                  <a:gd name="T2" fmla="*/ 111 w 480"/>
                                  <a:gd name="T3" fmla="*/ 37 h 94"/>
                                  <a:gd name="T4" fmla="*/ 85 w 480"/>
                                  <a:gd name="T5" fmla="*/ 1 h 94"/>
                                  <a:gd name="T6" fmla="*/ 111 w 480"/>
                                  <a:gd name="T7" fmla="*/ 92 h 94"/>
                                  <a:gd name="T8" fmla="*/ 137 w 480"/>
                                  <a:gd name="T9" fmla="*/ 56 h 94"/>
                                  <a:gd name="T10" fmla="*/ 163 w 480"/>
                                  <a:gd name="T11" fmla="*/ 92 h 94"/>
                                  <a:gd name="T12" fmla="*/ 253 w 480"/>
                                  <a:gd name="T13" fmla="*/ 74 h 94"/>
                                  <a:gd name="T14" fmla="*/ 227 w 480"/>
                                  <a:gd name="T15" fmla="*/ 1 h 94"/>
                                  <a:gd name="T16" fmla="*/ 274 w 480"/>
                                  <a:gd name="T17" fmla="*/ 92 h 94"/>
                                  <a:gd name="T18" fmla="*/ 253 w 480"/>
                                  <a:gd name="T19" fmla="*/ 74 h 94"/>
                                  <a:gd name="T20" fmla="*/ 182 w 480"/>
                                  <a:gd name="T21" fmla="*/ 1 h 94"/>
                                  <a:gd name="T22" fmla="*/ 208 w 480"/>
                                  <a:gd name="T23" fmla="*/ 92 h 94"/>
                                  <a:gd name="T24" fmla="*/ 312 w 480"/>
                                  <a:gd name="T25" fmla="*/ 1 h 94"/>
                                  <a:gd name="T26" fmla="*/ 287 w 480"/>
                                  <a:gd name="T27" fmla="*/ 92 h 94"/>
                                  <a:gd name="T28" fmla="*/ 312 w 480"/>
                                  <a:gd name="T29" fmla="*/ 1 h 94"/>
                                  <a:gd name="T30" fmla="*/ 451 w 480"/>
                                  <a:gd name="T31" fmla="*/ 17 h 94"/>
                                  <a:gd name="T32" fmla="*/ 472 w 480"/>
                                  <a:gd name="T33" fmla="*/ 2 h 94"/>
                                  <a:gd name="T34" fmla="*/ 414 w 480"/>
                                  <a:gd name="T35" fmla="*/ 27 h 94"/>
                                  <a:gd name="T36" fmla="*/ 441 w 480"/>
                                  <a:gd name="T37" fmla="*/ 76 h 94"/>
                                  <a:gd name="T38" fmla="*/ 414 w 480"/>
                                  <a:gd name="T39" fmla="*/ 89 h 94"/>
                                  <a:gd name="T40" fmla="*/ 480 w 480"/>
                                  <a:gd name="T41" fmla="*/ 63 h 94"/>
                                  <a:gd name="T42" fmla="*/ 367 w 480"/>
                                  <a:gd name="T43" fmla="*/ 70 h 94"/>
                                  <a:gd name="T44" fmla="*/ 363 w 480"/>
                                  <a:gd name="T45" fmla="*/ 0 h 94"/>
                                  <a:gd name="T46" fmla="*/ 332 w 480"/>
                                  <a:gd name="T47" fmla="*/ 92 h 94"/>
                                  <a:gd name="T48" fmla="*/ 358 w 480"/>
                                  <a:gd name="T49" fmla="*/ 70 h 94"/>
                                  <a:gd name="T50" fmla="*/ 381 w 480"/>
                                  <a:gd name="T51" fmla="*/ 34 h 94"/>
                                  <a:gd name="T52" fmla="*/ 358 w 480"/>
                                  <a:gd name="T53" fmla="*/ 54 h 94"/>
                                  <a:gd name="T54" fmla="*/ 362 w 480"/>
                                  <a:gd name="T55" fmla="*/ 17 h 94"/>
                                  <a:gd name="T56" fmla="*/ 35 w 480"/>
                                  <a:gd name="T57" fmla="*/ 70 h 94"/>
                                  <a:gd name="T58" fmla="*/ 32 w 480"/>
                                  <a:gd name="T59" fmla="*/ 0 h 94"/>
                                  <a:gd name="T60" fmla="*/ 0 w 480"/>
                                  <a:gd name="T61" fmla="*/ 92 h 94"/>
                                  <a:gd name="T62" fmla="*/ 26 w 480"/>
                                  <a:gd name="T63" fmla="*/ 70 h 94"/>
                                  <a:gd name="T64" fmla="*/ 49 w 480"/>
                                  <a:gd name="T65" fmla="*/ 34 h 94"/>
                                  <a:gd name="T66" fmla="*/ 26 w 480"/>
                                  <a:gd name="T67" fmla="*/ 54 h 94"/>
                                  <a:gd name="T68" fmla="*/ 30 w 480"/>
                                  <a:gd name="T69" fmla="*/ 17 h 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</a:cxnLst>
                                <a:rect l="0" t="0" r="r" b="b"/>
                                <a:pathLst>
                                  <a:path w="480" h="94">
                                    <a:moveTo>
                                      <a:pt x="163" y="1"/>
                                    </a:moveTo>
                                    <a:cubicBezTo>
                                      <a:pt x="137" y="1"/>
                                      <a:pt x="137" y="1"/>
                                      <a:pt x="137" y="1"/>
                                    </a:cubicBezTo>
                                    <a:cubicBezTo>
                                      <a:pt x="137" y="37"/>
                                      <a:pt x="137" y="37"/>
                                      <a:pt x="137" y="37"/>
                                    </a:cubicBezTo>
                                    <a:cubicBezTo>
                                      <a:pt x="111" y="37"/>
                                      <a:pt x="111" y="37"/>
                                      <a:pt x="111" y="37"/>
                                    </a:cubicBezTo>
                                    <a:cubicBezTo>
                                      <a:pt x="111" y="1"/>
                                      <a:pt x="111" y="1"/>
                                      <a:pt x="111" y="1"/>
                                    </a:cubicBezTo>
                                    <a:cubicBezTo>
                                      <a:pt x="85" y="1"/>
                                      <a:pt x="85" y="1"/>
                                      <a:pt x="85" y="1"/>
                                    </a:cubicBezTo>
                                    <a:cubicBezTo>
                                      <a:pt x="85" y="92"/>
                                      <a:pt x="85" y="92"/>
                                      <a:pt x="85" y="92"/>
                                    </a:cubicBezTo>
                                    <a:cubicBezTo>
                                      <a:pt x="111" y="92"/>
                                      <a:pt x="111" y="92"/>
                                      <a:pt x="111" y="92"/>
                                    </a:cubicBezTo>
                                    <a:cubicBezTo>
                                      <a:pt x="111" y="56"/>
                                      <a:pt x="111" y="56"/>
                                      <a:pt x="111" y="56"/>
                                    </a:cubicBezTo>
                                    <a:cubicBezTo>
                                      <a:pt x="137" y="56"/>
                                      <a:pt x="137" y="56"/>
                                      <a:pt x="137" y="56"/>
                                    </a:cubicBezTo>
                                    <a:cubicBezTo>
                                      <a:pt x="137" y="92"/>
                                      <a:pt x="137" y="92"/>
                                      <a:pt x="137" y="92"/>
                                    </a:cubicBezTo>
                                    <a:cubicBezTo>
                                      <a:pt x="163" y="92"/>
                                      <a:pt x="163" y="92"/>
                                      <a:pt x="163" y="92"/>
                                    </a:cubicBezTo>
                                    <a:cubicBezTo>
                                      <a:pt x="163" y="1"/>
                                      <a:pt x="163" y="1"/>
                                      <a:pt x="163" y="1"/>
                                    </a:cubicBezTo>
                                    <a:close/>
                                    <a:moveTo>
                                      <a:pt x="253" y="74"/>
                                    </a:moveTo>
                                    <a:cubicBezTo>
                                      <a:pt x="253" y="1"/>
                                      <a:pt x="253" y="1"/>
                                      <a:pt x="253" y="1"/>
                                    </a:cubicBezTo>
                                    <a:cubicBezTo>
                                      <a:pt x="227" y="1"/>
                                      <a:pt x="227" y="1"/>
                                      <a:pt x="227" y="1"/>
                                    </a:cubicBezTo>
                                    <a:cubicBezTo>
                                      <a:pt x="227" y="92"/>
                                      <a:pt x="227" y="92"/>
                                      <a:pt x="227" y="92"/>
                                    </a:cubicBezTo>
                                    <a:cubicBezTo>
                                      <a:pt x="274" y="92"/>
                                      <a:pt x="274" y="92"/>
                                      <a:pt x="274" y="92"/>
                                    </a:cubicBezTo>
                                    <a:cubicBezTo>
                                      <a:pt x="277" y="74"/>
                                      <a:pt x="277" y="74"/>
                                      <a:pt x="277" y="74"/>
                                    </a:cubicBezTo>
                                    <a:cubicBezTo>
                                      <a:pt x="253" y="74"/>
                                      <a:pt x="253" y="74"/>
                                      <a:pt x="253" y="74"/>
                                    </a:cubicBezTo>
                                    <a:close/>
                                    <a:moveTo>
                                      <a:pt x="208" y="1"/>
                                    </a:moveTo>
                                    <a:cubicBezTo>
                                      <a:pt x="182" y="1"/>
                                      <a:pt x="182" y="1"/>
                                      <a:pt x="182" y="1"/>
                                    </a:cubicBezTo>
                                    <a:cubicBezTo>
                                      <a:pt x="182" y="92"/>
                                      <a:pt x="182" y="92"/>
                                      <a:pt x="182" y="92"/>
                                    </a:cubicBezTo>
                                    <a:cubicBezTo>
                                      <a:pt x="208" y="92"/>
                                      <a:pt x="208" y="92"/>
                                      <a:pt x="208" y="92"/>
                                    </a:cubicBezTo>
                                    <a:cubicBezTo>
                                      <a:pt x="208" y="1"/>
                                      <a:pt x="208" y="1"/>
                                      <a:pt x="208" y="1"/>
                                    </a:cubicBezTo>
                                    <a:close/>
                                    <a:moveTo>
                                      <a:pt x="312" y="1"/>
                                    </a:moveTo>
                                    <a:cubicBezTo>
                                      <a:pt x="287" y="1"/>
                                      <a:pt x="287" y="1"/>
                                      <a:pt x="287" y="1"/>
                                    </a:cubicBezTo>
                                    <a:cubicBezTo>
                                      <a:pt x="287" y="92"/>
                                      <a:pt x="287" y="92"/>
                                      <a:pt x="287" y="92"/>
                                    </a:cubicBezTo>
                                    <a:cubicBezTo>
                                      <a:pt x="312" y="92"/>
                                      <a:pt x="312" y="92"/>
                                      <a:pt x="312" y="92"/>
                                    </a:cubicBezTo>
                                    <a:cubicBezTo>
                                      <a:pt x="312" y="1"/>
                                      <a:pt x="312" y="1"/>
                                      <a:pt x="312" y="1"/>
                                    </a:cubicBezTo>
                                    <a:close/>
                                    <a:moveTo>
                                      <a:pt x="439" y="25"/>
                                    </a:moveTo>
                                    <a:cubicBezTo>
                                      <a:pt x="439" y="20"/>
                                      <a:pt x="444" y="17"/>
                                      <a:pt x="451" y="17"/>
                                    </a:cubicBezTo>
                                    <a:cubicBezTo>
                                      <a:pt x="460" y="17"/>
                                      <a:pt x="468" y="19"/>
                                      <a:pt x="474" y="22"/>
                                    </a:cubicBezTo>
                                    <a:cubicBezTo>
                                      <a:pt x="472" y="2"/>
                                      <a:pt x="472" y="2"/>
                                      <a:pt x="472" y="2"/>
                                    </a:cubicBezTo>
                                    <a:cubicBezTo>
                                      <a:pt x="466" y="1"/>
                                      <a:pt x="460" y="0"/>
                                      <a:pt x="449" y="0"/>
                                    </a:cubicBezTo>
                                    <a:cubicBezTo>
                                      <a:pt x="428" y="0"/>
                                      <a:pt x="414" y="8"/>
                                      <a:pt x="414" y="27"/>
                                    </a:cubicBezTo>
                                    <a:cubicBezTo>
                                      <a:pt x="414" y="59"/>
                                      <a:pt x="454" y="52"/>
                                      <a:pt x="454" y="67"/>
                                    </a:cubicBezTo>
                                    <a:cubicBezTo>
                                      <a:pt x="454" y="73"/>
                                      <a:pt x="450" y="76"/>
                                      <a:pt x="441" y="76"/>
                                    </a:cubicBezTo>
                                    <a:cubicBezTo>
                                      <a:pt x="432" y="76"/>
                                      <a:pt x="419" y="73"/>
                                      <a:pt x="411" y="68"/>
                                    </a:cubicBezTo>
                                    <a:cubicBezTo>
                                      <a:pt x="414" y="89"/>
                                      <a:pt x="414" y="89"/>
                                      <a:pt x="414" y="89"/>
                                    </a:cubicBezTo>
                                    <a:cubicBezTo>
                                      <a:pt x="422" y="92"/>
                                      <a:pt x="432" y="94"/>
                                      <a:pt x="441" y="94"/>
                                    </a:cubicBezTo>
                                    <a:cubicBezTo>
                                      <a:pt x="462" y="94"/>
                                      <a:pt x="480" y="86"/>
                                      <a:pt x="480" y="63"/>
                                    </a:cubicBezTo>
                                    <a:cubicBezTo>
                                      <a:pt x="480" y="33"/>
                                      <a:pt x="439" y="39"/>
                                      <a:pt x="439" y="25"/>
                                    </a:cubicBezTo>
                                    <a:close/>
                                    <a:moveTo>
                                      <a:pt x="367" y="70"/>
                                    </a:moveTo>
                                    <a:cubicBezTo>
                                      <a:pt x="391" y="70"/>
                                      <a:pt x="406" y="57"/>
                                      <a:pt x="406" y="34"/>
                                    </a:cubicBezTo>
                                    <a:cubicBezTo>
                                      <a:pt x="406" y="9"/>
                                      <a:pt x="390" y="0"/>
                                      <a:pt x="363" y="0"/>
                                    </a:cubicBezTo>
                                    <a:cubicBezTo>
                                      <a:pt x="353" y="0"/>
                                      <a:pt x="341" y="0"/>
                                      <a:pt x="332" y="1"/>
                                    </a:cubicBezTo>
                                    <a:cubicBezTo>
                                      <a:pt x="332" y="92"/>
                                      <a:pt x="332" y="92"/>
                                      <a:pt x="332" y="92"/>
                                    </a:cubicBezTo>
                                    <a:cubicBezTo>
                                      <a:pt x="358" y="92"/>
                                      <a:pt x="358" y="92"/>
                                      <a:pt x="358" y="92"/>
                                    </a:cubicBezTo>
                                    <a:cubicBezTo>
                                      <a:pt x="358" y="70"/>
                                      <a:pt x="358" y="70"/>
                                      <a:pt x="358" y="70"/>
                                    </a:cubicBezTo>
                                    <a:cubicBezTo>
                                      <a:pt x="367" y="70"/>
                                      <a:pt x="367" y="70"/>
                                      <a:pt x="367" y="70"/>
                                    </a:cubicBezTo>
                                    <a:close/>
                                    <a:moveTo>
                                      <a:pt x="381" y="34"/>
                                    </a:moveTo>
                                    <a:cubicBezTo>
                                      <a:pt x="381" y="46"/>
                                      <a:pt x="375" y="54"/>
                                      <a:pt x="362" y="54"/>
                                    </a:cubicBezTo>
                                    <a:cubicBezTo>
                                      <a:pt x="358" y="54"/>
                                      <a:pt x="358" y="54"/>
                                      <a:pt x="358" y="54"/>
                                    </a:cubicBezTo>
                                    <a:cubicBezTo>
                                      <a:pt x="358" y="17"/>
                                      <a:pt x="358" y="17"/>
                                      <a:pt x="358" y="17"/>
                                    </a:cubicBezTo>
                                    <a:cubicBezTo>
                                      <a:pt x="359" y="17"/>
                                      <a:pt x="360" y="17"/>
                                      <a:pt x="362" y="17"/>
                                    </a:cubicBezTo>
                                    <a:cubicBezTo>
                                      <a:pt x="375" y="17"/>
                                      <a:pt x="381" y="23"/>
                                      <a:pt x="381" y="34"/>
                                    </a:cubicBezTo>
                                    <a:close/>
                                    <a:moveTo>
                                      <a:pt x="35" y="70"/>
                                    </a:moveTo>
                                    <a:cubicBezTo>
                                      <a:pt x="59" y="70"/>
                                      <a:pt x="75" y="57"/>
                                      <a:pt x="75" y="34"/>
                                    </a:cubicBezTo>
                                    <a:cubicBezTo>
                                      <a:pt x="75" y="9"/>
                                      <a:pt x="58" y="0"/>
                                      <a:pt x="32" y="0"/>
                                    </a:cubicBezTo>
                                    <a:cubicBezTo>
                                      <a:pt x="22" y="0"/>
                                      <a:pt x="9" y="0"/>
                                      <a:pt x="0" y="1"/>
                                    </a:cubicBezTo>
                                    <a:cubicBezTo>
                                      <a:pt x="0" y="92"/>
                                      <a:pt x="0" y="92"/>
                                      <a:pt x="0" y="92"/>
                                    </a:cubicBezTo>
                                    <a:cubicBezTo>
                                      <a:pt x="26" y="92"/>
                                      <a:pt x="26" y="92"/>
                                      <a:pt x="26" y="92"/>
                                    </a:cubicBezTo>
                                    <a:cubicBezTo>
                                      <a:pt x="26" y="70"/>
                                      <a:pt x="26" y="70"/>
                                      <a:pt x="26" y="70"/>
                                    </a:cubicBezTo>
                                    <a:cubicBezTo>
                                      <a:pt x="35" y="70"/>
                                      <a:pt x="35" y="70"/>
                                      <a:pt x="35" y="70"/>
                                    </a:cubicBezTo>
                                    <a:close/>
                                    <a:moveTo>
                                      <a:pt x="49" y="34"/>
                                    </a:moveTo>
                                    <a:cubicBezTo>
                                      <a:pt x="49" y="46"/>
                                      <a:pt x="44" y="54"/>
                                      <a:pt x="30" y="54"/>
                                    </a:cubicBezTo>
                                    <a:cubicBezTo>
                                      <a:pt x="26" y="54"/>
                                      <a:pt x="26" y="54"/>
                                      <a:pt x="26" y="54"/>
                                    </a:cubicBezTo>
                                    <a:cubicBezTo>
                                      <a:pt x="26" y="17"/>
                                      <a:pt x="26" y="17"/>
                                      <a:pt x="26" y="17"/>
                                    </a:cubicBezTo>
                                    <a:cubicBezTo>
                                      <a:pt x="28" y="17"/>
                                      <a:pt x="29" y="17"/>
                                      <a:pt x="30" y="17"/>
                                    </a:cubicBezTo>
                                    <a:cubicBezTo>
                                      <a:pt x="43" y="17"/>
                                      <a:pt x="49" y="23"/>
                                      <a:pt x="49" y="3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c:wpc>
                      </a:graphicData>
                    </a:graphic>
                  </wp:inline>
                </w:drawing>
              </mc:Choice>
              <mc:Fallback>
                <w:pict>
                  <v:group w14:anchorId="08DD1E25" id="Canvas 4" o:spid="_x0000_s1026" editas="canvas" style="width:156.35pt;height:28.35pt;mso-position-horizontal-relative:char;mso-position-vertical-relative:line" coordsize="19856,3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s1027" type="#_x0000_t75" style="position:absolute;width:19856;height:3600;visibility:visible;mso-wrap-style:square">
                      <v:fill o:detectmouseclick="t"/>
                      <v:path o:connecttype="none"/>
                    </v:shape>
                    <v:shape id="Freeform 6" o:spid="_x0000_s1028" style="position:absolute;left:-44;width:19856;height:3638;visibility:visible;mso-wrap-style:square;v-text-anchor:top" coordsize="480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" path="m163,1v-26,,-26,,-26,c137,37,137,37,137,37v-26,,-26,,-26,c111,1,111,1,111,1,85,1,85,1,85,1v,91,,91,,91c111,92,111,92,111,92v,-36,,-36,,-36c137,56,137,56,137,56v,36,,36,,36c163,92,163,92,163,92v,-91,,-91,,-91xm253,74v,-73,,-73,,-73c227,1,227,1,227,1v,91,,91,,91c274,92,274,92,274,92v3,-18,3,-18,3,-18c253,74,253,74,253,74xm208,1v-26,,-26,,-26,c182,92,182,92,182,92v26,,26,,26,c208,1,208,1,208,1xm312,1v-25,,-25,,-25,c287,92,287,92,287,92v25,,25,,25,c312,1,312,1,312,1xm439,25v,-5,5,-8,12,-8c460,17,468,19,474,22,472,2,472,2,472,2,466,1,460,,449,,428,,414,8,414,27v,32,40,25,40,40c454,73,450,76,441,76v-9,,-22,-3,-30,-8c414,89,414,89,414,89v8,3,18,5,27,5c462,94,480,86,480,63,480,33,439,39,439,25xm367,70v24,,39,-13,39,-36c406,9,390,,363,,353,,341,,332,1v,91,,91,,91c358,92,358,92,358,92v,-22,,-22,,-22c367,70,367,70,367,70xm381,34v,12,-6,20,-19,20c358,54,358,54,358,54v,-37,,-37,,-37c359,17,360,17,362,17v13,,19,6,19,17xm35,70c59,70,75,57,75,34,75,9,58,,32,,22,,9,,,1,,92,,92,,92v26,,26,,26,c26,70,26,70,26,70v9,,9,,9,xm49,34v,12,-5,20,-19,20c26,54,26,54,26,54v,-37,,-37,,-37c28,17,29,17,30,17v13,,19,6,19,17xe" fillcolor="#0070c0" stroked="f">
                      <v:path arrowok="t" o:connecttype="custom" o:connectlocs="566736,3871;459180,143220;351625,3871;459180,356113;566736,216765;674292,356113;1046600,286439;939045,3871;1133472,356113;1046600,286439;752890,3871;860446,356113;1290669,3871;1187250,356113;1290669,3871;1865679,65804;1952551,7742;1712619,104512;1824311,294181;1712619,344501;1985645,243860;1518191,270956;1501644,0;1373404,356113;1480960,270956;1576106,131607;1480960,209023;1497507,65804;144787,270956;132376,0;0,356113;107556,270956;202701,131607;107556,209023;124103,65804" o:connectangles="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1E7F29" w14:paraId="1AF2F055" w14:textId="77777777" w:rsidTr="001E7F29">
      <w:trPr>
        <w:trHeight w:val="20"/>
      </w:trPr>
      <w:tc>
        <w:tcPr>
          <w:tcW w:w="2150" w:type="dxa"/>
          <w:shd w:val="clear" w:color="auto" w:fill="F2F2F2" w:themeFill="background1" w:themeFillShade="F2"/>
          <w:vAlign w:val="center"/>
        </w:tcPr>
        <w:p w14:paraId="1AF2F052" w14:textId="381ECEBC" w:rsidR="001E7F29" w:rsidRPr="00EB13DE" w:rsidRDefault="001E7F29" w:rsidP="001E7F29">
          <w:pPr>
            <w:spacing w:before="40"/>
            <w:rPr>
              <w:b/>
              <w:sz w:val="20"/>
              <w:szCs w:val="20"/>
            </w:rPr>
          </w:pPr>
          <w:r w:rsidRPr="00EB13DE">
            <w:rPr>
              <w:sz w:val="20"/>
              <w:szCs w:val="20"/>
            </w:rPr>
            <w:t>Revision</w:t>
          </w:r>
          <w:r>
            <w:rPr>
              <w:sz w:val="20"/>
              <w:szCs w:val="20"/>
            </w:rPr>
            <w:t>:</w:t>
          </w:r>
          <w:r w:rsidRPr="00EB13DE">
            <w:rPr>
              <w:sz w:val="20"/>
              <w:szCs w:val="20"/>
            </w:rPr>
            <w:t xml:space="preserve"> </w:t>
          </w:r>
          <w:r w:rsidR="0042681E">
            <w:rPr>
              <w:sz w:val="20"/>
              <w:szCs w:val="20"/>
            </w:rPr>
            <w:t>C</w:t>
          </w:r>
        </w:p>
      </w:tc>
      <w:tc>
        <w:tcPr>
          <w:tcW w:w="4206" w:type="dxa"/>
          <w:shd w:val="clear" w:color="auto" w:fill="F2F2F2" w:themeFill="background1" w:themeFillShade="F2"/>
          <w:vAlign w:val="center"/>
        </w:tcPr>
        <w:p w14:paraId="1AF2F053" w14:textId="3052A70F" w:rsidR="001E7F29" w:rsidRPr="00EB13DE" w:rsidRDefault="001E7F29" w:rsidP="001E7F29">
          <w:pPr>
            <w:spacing w:before="40"/>
            <w:rPr>
              <w:b/>
              <w:sz w:val="20"/>
              <w:szCs w:val="20"/>
            </w:rPr>
          </w:pPr>
          <w:r>
            <w:rPr>
              <w:sz w:val="20"/>
              <w:szCs w:val="20"/>
            </w:rPr>
            <w:t>Number</w:t>
          </w:r>
          <w:r w:rsidRPr="00C62B92">
            <w:rPr>
              <w:sz w:val="20"/>
              <w:szCs w:val="20"/>
            </w:rPr>
            <w:t>:</w:t>
          </w:r>
          <w:r>
            <w:rPr>
              <w:color w:val="FF0000"/>
              <w:sz w:val="20"/>
              <w:szCs w:val="20"/>
            </w:rPr>
            <w:t xml:space="preserve"> </w:t>
          </w:r>
          <w:r w:rsidRPr="001F5A3A">
            <w:rPr>
              <w:sz w:val="20"/>
              <w:szCs w:val="20"/>
            </w:rPr>
            <w:t>LS-</w:t>
          </w:r>
          <w:r>
            <w:rPr>
              <w:sz w:val="20"/>
              <w:szCs w:val="20"/>
            </w:rPr>
            <w:t>1000</w:t>
          </w:r>
          <w:r w:rsidR="0042681E">
            <w:rPr>
              <w:sz w:val="20"/>
              <w:szCs w:val="20"/>
            </w:rPr>
            <w:t>25</w:t>
          </w:r>
        </w:p>
      </w:tc>
      <w:tc>
        <w:tcPr>
          <w:tcW w:w="3391" w:type="dxa"/>
          <w:vMerge/>
          <w:tcBorders>
            <w:left w:val="nil"/>
          </w:tcBorders>
          <w:shd w:val="clear" w:color="auto" w:fill="F2F2F2" w:themeFill="background1" w:themeFillShade="F2"/>
        </w:tcPr>
        <w:p w14:paraId="1AF2F054" w14:textId="77777777" w:rsidR="001E7F29" w:rsidRPr="00901CA2" w:rsidRDefault="001E7F29" w:rsidP="001E7F29">
          <w:pPr>
            <w:rPr>
              <w:i/>
            </w:rPr>
          </w:pPr>
        </w:p>
      </w:tc>
    </w:tr>
    <w:tr w:rsidR="001E7F29" w:rsidRPr="00056BD7" w14:paraId="1AF2F059" w14:textId="77777777" w:rsidTr="001E7F29">
      <w:trPr>
        <w:trHeight w:val="20"/>
      </w:trPr>
      <w:tc>
        <w:tcPr>
          <w:tcW w:w="6356" w:type="dxa"/>
          <w:gridSpan w:val="2"/>
          <w:tcBorders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7" w14:textId="1B52A641" w:rsidR="001E7F29" w:rsidRPr="00EB13DE" w:rsidRDefault="001E7F29" w:rsidP="001E7F29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Based on </w:t>
          </w:r>
          <w:r w:rsidRPr="006E0798">
            <w:rPr>
              <w:b/>
              <w:sz w:val="20"/>
              <w:szCs w:val="20"/>
            </w:rPr>
            <w:t>Template</w:t>
          </w:r>
          <w:r>
            <w:rPr>
              <w:b/>
              <w:sz w:val="20"/>
              <w:szCs w:val="20"/>
            </w:rPr>
            <w:t xml:space="preserve">/Rev.: </w:t>
          </w:r>
          <w:r w:rsidRPr="00D07E13">
            <w:rPr>
              <w:sz w:val="20"/>
              <w:szCs w:val="20"/>
            </w:rPr>
            <w:t>A-QB300-00901-T2</w:t>
          </w:r>
          <w:r>
            <w:rPr>
              <w:sz w:val="20"/>
              <w:szCs w:val="20"/>
            </w:rPr>
            <w:t>/C</w:t>
          </w:r>
        </w:p>
      </w:tc>
      <w:tc>
        <w:tcPr>
          <w:tcW w:w="3391" w:type="dxa"/>
          <w:tcBorders>
            <w:left w:val="nil"/>
            <w:bottom w:val="thickThinLargeGap" w:sz="24" w:space="0" w:color="auto"/>
          </w:tcBorders>
          <w:shd w:val="clear" w:color="auto" w:fill="F2F2F2" w:themeFill="background1" w:themeFillShade="F2"/>
          <w:vAlign w:val="center"/>
        </w:tcPr>
        <w:p w14:paraId="1AF2F058" w14:textId="5E067BC6" w:rsidR="001E7F29" w:rsidRPr="00056BD7" w:rsidRDefault="001E7F29" w:rsidP="001E7F29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</w:rPr>
            <w:t>DMR Document</w:t>
          </w:r>
        </w:p>
      </w:tc>
    </w:tr>
  </w:tbl>
  <w:p w14:paraId="202C2115" w14:textId="77777777" w:rsidR="0039779B" w:rsidRDefault="00397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5E73B2"/>
    <w:multiLevelType w:val="hybridMultilevel"/>
    <w:tmpl w:val="0A0823D4"/>
    <w:lvl w:ilvl="0" w:tplc="0409000F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2" w15:restartNumberingAfterBreak="0">
    <w:nsid w:val="28FF670A"/>
    <w:multiLevelType w:val="hybridMultilevel"/>
    <w:tmpl w:val="B262FA80"/>
    <w:lvl w:ilvl="0" w:tplc="04090001">
      <w:start w:val="1"/>
      <w:numFmt w:val="none"/>
      <w:pStyle w:val="TASKHeader"/>
      <w:lvlText w:val="TASK %1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C37BF7"/>
    <w:multiLevelType w:val="multilevel"/>
    <w:tmpl w:val="FBF8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6D00482"/>
    <w:multiLevelType w:val="hybridMultilevel"/>
    <w:tmpl w:val="33A6D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D453F"/>
    <w:multiLevelType w:val="multilevel"/>
    <w:tmpl w:val="5694067A"/>
    <w:lvl w:ilvl="0">
      <w:start w:val="1"/>
      <w:numFmt w:val="decimal"/>
      <w:pStyle w:val="Heading1"/>
      <w:lvlText w:val="%1."/>
      <w:lvlJc w:val="left"/>
      <w:pPr>
        <w:tabs>
          <w:tab w:val="num" w:pos="522"/>
        </w:tabs>
        <w:ind w:left="52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 "/>
      <w:lvlJc w:val="left"/>
      <w:pPr>
        <w:tabs>
          <w:tab w:val="num" w:pos="576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6EDD6356"/>
    <w:multiLevelType w:val="multilevel"/>
    <w:tmpl w:val="DBD87AA0"/>
    <w:styleLink w:val="WorkInstructionHeadings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activeWritingStyle w:appName="MSWord" w:lang="en-US" w:vendorID="64" w:dllVersion="6" w:nlCheck="1" w:checkStyle="0"/>
  <w:activeWritingStyle w:appName="MSWord" w:lang="de-DE" w:vendorID="64" w:dllVersion="6" w:nlCheck="1" w:checkStyle="0"/>
  <w:activeWritingStyle w:appName="MSWord" w:lang="fr-FR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8193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A0"/>
    <w:rsid w:val="00000CF3"/>
    <w:rsid w:val="00003BCF"/>
    <w:rsid w:val="00004C5B"/>
    <w:rsid w:val="000130D2"/>
    <w:rsid w:val="00014C26"/>
    <w:rsid w:val="00023925"/>
    <w:rsid w:val="00033F59"/>
    <w:rsid w:val="0003679B"/>
    <w:rsid w:val="00040CC8"/>
    <w:rsid w:val="00042D9B"/>
    <w:rsid w:val="00050616"/>
    <w:rsid w:val="00054474"/>
    <w:rsid w:val="00055287"/>
    <w:rsid w:val="00056BD7"/>
    <w:rsid w:val="00060E90"/>
    <w:rsid w:val="00065159"/>
    <w:rsid w:val="00066CED"/>
    <w:rsid w:val="00070EC6"/>
    <w:rsid w:val="00071EBC"/>
    <w:rsid w:val="00073797"/>
    <w:rsid w:val="00073F28"/>
    <w:rsid w:val="00073F7C"/>
    <w:rsid w:val="00076978"/>
    <w:rsid w:val="000828F7"/>
    <w:rsid w:val="00082C1C"/>
    <w:rsid w:val="0008504A"/>
    <w:rsid w:val="00087390"/>
    <w:rsid w:val="000911C1"/>
    <w:rsid w:val="00096BE8"/>
    <w:rsid w:val="00097B53"/>
    <w:rsid w:val="000A17E8"/>
    <w:rsid w:val="000A2377"/>
    <w:rsid w:val="000A4982"/>
    <w:rsid w:val="000A6D76"/>
    <w:rsid w:val="000A7F4B"/>
    <w:rsid w:val="000B1E81"/>
    <w:rsid w:val="000C2409"/>
    <w:rsid w:val="000D01B6"/>
    <w:rsid w:val="000D3226"/>
    <w:rsid w:val="000E4C4E"/>
    <w:rsid w:val="000F2EF1"/>
    <w:rsid w:val="000F7BC5"/>
    <w:rsid w:val="0010418E"/>
    <w:rsid w:val="00105F24"/>
    <w:rsid w:val="0011279E"/>
    <w:rsid w:val="0011707B"/>
    <w:rsid w:val="00121F8B"/>
    <w:rsid w:val="0012201B"/>
    <w:rsid w:val="001337AB"/>
    <w:rsid w:val="001353AD"/>
    <w:rsid w:val="00140C29"/>
    <w:rsid w:val="00155453"/>
    <w:rsid w:val="00155727"/>
    <w:rsid w:val="00167962"/>
    <w:rsid w:val="00173806"/>
    <w:rsid w:val="0017503E"/>
    <w:rsid w:val="00176EB8"/>
    <w:rsid w:val="00180EC9"/>
    <w:rsid w:val="00186BDF"/>
    <w:rsid w:val="00187D57"/>
    <w:rsid w:val="001913CB"/>
    <w:rsid w:val="0019213C"/>
    <w:rsid w:val="001A47C8"/>
    <w:rsid w:val="001A7740"/>
    <w:rsid w:val="001B1B51"/>
    <w:rsid w:val="001B4B24"/>
    <w:rsid w:val="001B6161"/>
    <w:rsid w:val="001B7305"/>
    <w:rsid w:val="001B7F0A"/>
    <w:rsid w:val="001C0E2E"/>
    <w:rsid w:val="001C7267"/>
    <w:rsid w:val="001D69FA"/>
    <w:rsid w:val="001E0797"/>
    <w:rsid w:val="001E13E9"/>
    <w:rsid w:val="001E14FF"/>
    <w:rsid w:val="001E15DF"/>
    <w:rsid w:val="001E4042"/>
    <w:rsid w:val="001E493A"/>
    <w:rsid w:val="001E7F29"/>
    <w:rsid w:val="001F5A3A"/>
    <w:rsid w:val="001F5FEE"/>
    <w:rsid w:val="00202DC8"/>
    <w:rsid w:val="002039A9"/>
    <w:rsid w:val="00211722"/>
    <w:rsid w:val="0021502A"/>
    <w:rsid w:val="00217810"/>
    <w:rsid w:val="0022015F"/>
    <w:rsid w:val="00220A1D"/>
    <w:rsid w:val="00221EF3"/>
    <w:rsid w:val="00223BC3"/>
    <w:rsid w:val="00224DE6"/>
    <w:rsid w:val="00227983"/>
    <w:rsid w:val="00230085"/>
    <w:rsid w:val="00236158"/>
    <w:rsid w:val="00237D8E"/>
    <w:rsid w:val="0024141A"/>
    <w:rsid w:val="00242CEE"/>
    <w:rsid w:val="00243796"/>
    <w:rsid w:val="0024533D"/>
    <w:rsid w:val="00252473"/>
    <w:rsid w:val="00265B76"/>
    <w:rsid w:val="00272917"/>
    <w:rsid w:val="00273D4C"/>
    <w:rsid w:val="00277471"/>
    <w:rsid w:val="0028101C"/>
    <w:rsid w:val="00281BB1"/>
    <w:rsid w:val="00284E5C"/>
    <w:rsid w:val="0028719A"/>
    <w:rsid w:val="00294A4F"/>
    <w:rsid w:val="00295CBD"/>
    <w:rsid w:val="002A7DDE"/>
    <w:rsid w:val="002B4960"/>
    <w:rsid w:val="002C0054"/>
    <w:rsid w:val="002C18F3"/>
    <w:rsid w:val="002C1A83"/>
    <w:rsid w:val="002C2092"/>
    <w:rsid w:val="002C42D3"/>
    <w:rsid w:val="002C6209"/>
    <w:rsid w:val="002D0696"/>
    <w:rsid w:val="002D5EC9"/>
    <w:rsid w:val="002D7DF4"/>
    <w:rsid w:val="002E0C63"/>
    <w:rsid w:val="002E6A5A"/>
    <w:rsid w:val="002F4096"/>
    <w:rsid w:val="003152D7"/>
    <w:rsid w:val="00322D7B"/>
    <w:rsid w:val="00324372"/>
    <w:rsid w:val="00327F77"/>
    <w:rsid w:val="00332065"/>
    <w:rsid w:val="00345961"/>
    <w:rsid w:val="00350E52"/>
    <w:rsid w:val="003547DA"/>
    <w:rsid w:val="00354DC9"/>
    <w:rsid w:val="003634DE"/>
    <w:rsid w:val="00364A7A"/>
    <w:rsid w:val="00365620"/>
    <w:rsid w:val="003753A5"/>
    <w:rsid w:val="00381603"/>
    <w:rsid w:val="0038503C"/>
    <w:rsid w:val="00387186"/>
    <w:rsid w:val="0038747F"/>
    <w:rsid w:val="00387C80"/>
    <w:rsid w:val="0039779B"/>
    <w:rsid w:val="003A1548"/>
    <w:rsid w:val="003A4809"/>
    <w:rsid w:val="003B60F1"/>
    <w:rsid w:val="003B624D"/>
    <w:rsid w:val="003D00FE"/>
    <w:rsid w:val="003D1748"/>
    <w:rsid w:val="003D7AAD"/>
    <w:rsid w:val="003D7CAB"/>
    <w:rsid w:val="003E7683"/>
    <w:rsid w:val="003E7F5B"/>
    <w:rsid w:val="00404E94"/>
    <w:rsid w:val="00410FFF"/>
    <w:rsid w:val="0041368B"/>
    <w:rsid w:val="00423A84"/>
    <w:rsid w:val="0042681E"/>
    <w:rsid w:val="00436797"/>
    <w:rsid w:val="00445CD4"/>
    <w:rsid w:val="0045092E"/>
    <w:rsid w:val="004518E4"/>
    <w:rsid w:val="0046334A"/>
    <w:rsid w:val="0046590C"/>
    <w:rsid w:val="00466E98"/>
    <w:rsid w:val="00470ED6"/>
    <w:rsid w:val="00472657"/>
    <w:rsid w:val="00474D91"/>
    <w:rsid w:val="00475292"/>
    <w:rsid w:val="00477B1B"/>
    <w:rsid w:val="004800C3"/>
    <w:rsid w:val="00482C60"/>
    <w:rsid w:val="0049061E"/>
    <w:rsid w:val="00497C33"/>
    <w:rsid w:val="004B44C5"/>
    <w:rsid w:val="004B5BCA"/>
    <w:rsid w:val="004C2810"/>
    <w:rsid w:val="004C5DEE"/>
    <w:rsid w:val="004D38A4"/>
    <w:rsid w:val="004D3AA6"/>
    <w:rsid w:val="004D49A0"/>
    <w:rsid w:val="004E15BF"/>
    <w:rsid w:val="004E1656"/>
    <w:rsid w:val="004E43FB"/>
    <w:rsid w:val="004E5351"/>
    <w:rsid w:val="004F008E"/>
    <w:rsid w:val="004F1C99"/>
    <w:rsid w:val="004F4960"/>
    <w:rsid w:val="004F7F19"/>
    <w:rsid w:val="00501505"/>
    <w:rsid w:val="00502A77"/>
    <w:rsid w:val="00526072"/>
    <w:rsid w:val="00530CD0"/>
    <w:rsid w:val="00533C72"/>
    <w:rsid w:val="00535229"/>
    <w:rsid w:val="0053557C"/>
    <w:rsid w:val="00537F43"/>
    <w:rsid w:val="00541556"/>
    <w:rsid w:val="005446AB"/>
    <w:rsid w:val="0055424D"/>
    <w:rsid w:val="00554D88"/>
    <w:rsid w:val="00555A0D"/>
    <w:rsid w:val="00560D7F"/>
    <w:rsid w:val="00561A95"/>
    <w:rsid w:val="00563F98"/>
    <w:rsid w:val="00566122"/>
    <w:rsid w:val="005668B4"/>
    <w:rsid w:val="00571AB0"/>
    <w:rsid w:val="0057213D"/>
    <w:rsid w:val="00574F9C"/>
    <w:rsid w:val="00576C49"/>
    <w:rsid w:val="00580682"/>
    <w:rsid w:val="005815B8"/>
    <w:rsid w:val="0058431C"/>
    <w:rsid w:val="00587337"/>
    <w:rsid w:val="00597090"/>
    <w:rsid w:val="0059789A"/>
    <w:rsid w:val="005A01E8"/>
    <w:rsid w:val="005A5CCF"/>
    <w:rsid w:val="005B1C3F"/>
    <w:rsid w:val="005B75B8"/>
    <w:rsid w:val="005B7DDE"/>
    <w:rsid w:val="005C1CB6"/>
    <w:rsid w:val="005C4F8B"/>
    <w:rsid w:val="005C79FD"/>
    <w:rsid w:val="005E1537"/>
    <w:rsid w:val="005E251B"/>
    <w:rsid w:val="005E5704"/>
    <w:rsid w:val="005E575F"/>
    <w:rsid w:val="005E588E"/>
    <w:rsid w:val="005F0D6D"/>
    <w:rsid w:val="005F7DAA"/>
    <w:rsid w:val="00601E63"/>
    <w:rsid w:val="00602F35"/>
    <w:rsid w:val="006113CE"/>
    <w:rsid w:val="00614775"/>
    <w:rsid w:val="00630071"/>
    <w:rsid w:val="00630E64"/>
    <w:rsid w:val="006342DF"/>
    <w:rsid w:val="0065410F"/>
    <w:rsid w:val="006672BE"/>
    <w:rsid w:val="00671050"/>
    <w:rsid w:val="006744C5"/>
    <w:rsid w:val="006747A5"/>
    <w:rsid w:val="00675FBB"/>
    <w:rsid w:val="00683688"/>
    <w:rsid w:val="00692CFE"/>
    <w:rsid w:val="006A1716"/>
    <w:rsid w:val="006B5A5D"/>
    <w:rsid w:val="006B6D92"/>
    <w:rsid w:val="006B7947"/>
    <w:rsid w:val="006C0060"/>
    <w:rsid w:val="006D0D5C"/>
    <w:rsid w:val="006E3527"/>
    <w:rsid w:val="006E51EF"/>
    <w:rsid w:val="006E738A"/>
    <w:rsid w:val="007003D9"/>
    <w:rsid w:val="007069D8"/>
    <w:rsid w:val="00711A84"/>
    <w:rsid w:val="00716487"/>
    <w:rsid w:val="00721109"/>
    <w:rsid w:val="00725A03"/>
    <w:rsid w:val="00726DCC"/>
    <w:rsid w:val="00737ED2"/>
    <w:rsid w:val="00744EC6"/>
    <w:rsid w:val="00745200"/>
    <w:rsid w:val="00747A47"/>
    <w:rsid w:val="00751F3B"/>
    <w:rsid w:val="0075264B"/>
    <w:rsid w:val="007549B1"/>
    <w:rsid w:val="007551A5"/>
    <w:rsid w:val="00760D25"/>
    <w:rsid w:val="00762AA6"/>
    <w:rsid w:val="00765965"/>
    <w:rsid w:val="00766D36"/>
    <w:rsid w:val="0076757E"/>
    <w:rsid w:val="00774626"/>
    <w:rsid w:val="00774AAD"/>
    <w:rsid w:val="00783635"/>
    <w:rsid w:val="0078450A"/>
    <w:rsid w:val="00792664"/>
    <w:rsid w:val="00796CBF"/>
    <w:rsid w:val="007A6673"/>
    <w:rsid w:val="007B6EC9"/>
    <w:rsid w:val="007C6CD9"/>
    <w:rsid w:val="007D54D6"/>
    <w:rsid w:val="007E347B"/>
    <w:rsid w:val="007E5555"/>
    <w:rsid w:val="007E7BF0"/>
    <w:rsid w:val="00812E4C"/>
    <w:rsid w:val="00813FF0"/>
    <w:rsid w:val="00820EB6"/>
    <w:rsid w:val="00825D1E"/>
    <w:rsid w:val="00834899"/>
    <w:rsid w:val="00836187"/>
    <w:rsid w:val="0083678D"/>
    <w:rsid w:val="00836806"/>
    <w:rsid w:val="00847C39"/>
    <w:rsid w:val="00850FAE"/>
    <w:rsid w:val="008514DB"/>
    <w:rsid w:val="00853CAA"/>
    <w:rsid w:val="00855ED2"/>
    <w:rsid w:val="008605B3"/>
    <w:rsid w:val="008809BB"/>
    <w:rsid w:val="00893055"/>
    <w:rsid w:val="00894CD9"/>
    <w:rsid w:val="008B51EB"/>
    <w:rsid w:val="008B6B8D"/>
    <w:rsid w:val="008C042A"/>
    <w:rsid w:val="008C6D5D"/>
    <w:rsid w:val="008D386E"/>
    <w:rsid w:val="008E100D"/>
    <w:rsid w:val="008E25F9"/>
    <w:rsid w:val="008E2944"/>
    <w:rsid w:val="008E3695"/>
    <w:rsid w:val="008E3A60"/>
    <w:rsid w:val="008E43B8"/>
    <w:rsid w:val="008E5D74"/>
    <w:rsid w:val="008E6369"/>
    <w:rsid w:val="00901CA2"/>
    <w:rsid w:val="00906D31"/>
    <w:rsid w:val="00915646"/>
    <w:rsid w:val="00920CD5"/>
    <w:rsid w:val="00922D30"/>
    <w:rsid w:val="00934063"/>
    <w:rsid w:val="00934845"/>
    <w:rsid w:val="0094144A"/>
    <w:rsid w:val="00943BA0"/>
    <w:rsid w:val="00947438"/>
    <w:rsid w:val="00953547"/>
    <w:rsid w:val="00965078"/>
    <w:rsid w:val="0096739A"/>
    <w:rsid w:val="00967EB3"/>
    <w:rsid w:val="009701C8"/>
    <w:rsid w:val="00971F24"/>
    <w:rsid w:val="0097376E"/>
    <w:rsid w:val="00973845"/>
    <w:rsid w:val="00974645"/>
    <w:rsid w:val="00975821"/>
    <w:rsid w:val="00982CBE"/>
    <w:rsid w:val="00986843"/>
    <w:rsid w:val="00995483"/>
    <w:rsid w:val="00996368"/>
    <w:rsid w:val="009A1EFB"/>
    <w:rsid w:val="009A2868"/>
    <w:rsid w:val="009A3BB3"/>
    <w:rsid w:val="009B5966"/>
    <w:rsid w:val="009B7374"/>
    <w:rsid w:val="009C172F"/>
    <w:rsid w:val="009C3C6E"/>
    <w:rsid w:val="009D194F"/>
    <w:rsid w:val="009E30E8"/>
    <w:rsid w:val="009F7446"/>
    <w:rsid w:val="00A0163E"/>
    <w:rsid w:val="00A14E75"/>
    <w:rsid w:val="00A204D1"/>
    <w:rsid w:val="00A221C0"/>
    <w:rsid w:val="00A2542D"/>
    <w:rsid w:val="00A27775"/>
    <w:rsid w:val="00A31137"/>
    <w:rsid w:val="00A37660"/>
    <w:rsid w:val="00A40B04"/>
    <w:rsid w:val="00A44EB7"/>
    <w:rsid w:val="00A56719"/>
    <w:rsid w:val="00A57B52"/>
    <w:rsid w:val="00A57D9E"/>
    <w:rsid w:val="00A608FC"/>
    <w:rsid w:val="00A6136F"/>
    <w:rsid w:val="00A75E94"/>
    <w:rsid w:val="00A76E74"/>
    <w:rsid w:val="00A84A92"/>
    <w:rsid w:val="00A84AAE"/>
    <w:rsid w:val="00A85427"/>
    <w:rsid w:val="00A8548A"/>
    <w:rsid w:val="00A8573A"/>
    <w:rsid w:val="00AA0A95"/>
    <w:rsid w:val="00AA11AC"/>
    <w:rsid w:val="00AA38CA"/>
    <w:rsid w:val="00AB2955"/>
    <w:rsid w:val="00AB2966"/>
    <w:rsid w:val="00AB2D00"/>
    <w:rsid w:val="00AB71EC"/>
    <w:rsid w:val="00AC3649"/>
    <w:rsid w:val="00AD7500"/>
    <w:rsid w:val="00AE2E03"/>
    <w:rsid w:val="00B007E3"/>
    <w:rsid w:val="00B00DDD"/>
    <w:rsid w:val="00B03DD9"/>
    <w:rsid w:val="00B103B2"/>
    <w:rsid w:val="00B11543"/>
    <w:rsid w:val="00B1372A"/>
    <w:rsid w:val="00B308A8"/>
    <w:rsid w:val="00B321AC"/>
    <w:rsid w:val="00B33FAD"/>
    <w:rsid w:val="00B34718"/>
    <w:rsid w:val="00B374C8"/>
    <w:rsid w:val="00B40C11"/>
    <w:rsid w:val="00B50769"/>
    <w:rsid w:val="00B512F3"/>
    <w:rsid w:val="00B64F41"/>
    <w:rsid w:val="00B76E4F"/>
    <w:rsid w:val="00B82424"/>
    <w:rsid w:val="00B84B42"/>
    <w:rsid w:val="00B861E6"/>
    <w:rsid w:val="00B95568"/>
    <w:rsid w:val="00B95ACE"/>
    <w:rsid w:val="00B976F3"/>
    <w:rsid w:val="00BA2D30"/>
    <w:rsid w:val="00BA563B"/>
    <w:rsid w:val="00BA5ED1"/>
    <w:rsid w:val="00BB392D"/>
    <w:rsid w:val="00BB3F02"/>
    <w:rsid w:val="00BC038A"/>
    <w:rsid w:val="00BC2AB8"/>
    <w:rsid w:val="00BD153F"/>
    <w:rsid w:val="00BD2077"/>
    <w:rsid w:val="00BD2732"/>
    <w:rsid w:val="00BD4280"/>
    <w:rsid w:val="00BF2289"/>
    <w:rsid w:val="00BF6EFA"/>
    <w:rsid w:val="00BF76B1"/>
    <w:rsid w:val="00C0002D"/>
    <w:rsid w:val="00C016C8"/>
    <w:rsid w:val="00C0522A"/>
    <w:rsid w:val="00C06761"/>
    <w:rsid w:val="00C072A1"/>
    <w:rsid w:val="00C232B3"/>
    <w:rsid w:val="00C31843"/>
    <w:rsid w:val="00C34DD0"/>
    <w:rsid w:val="00C400E1"/>
    <w:rsid w:val="00C553E7"/>
    <w:rsid w:val="00C62B92"/>
    <w:rsid w:val="00C62B9C"/>
    <w:rsid w:val="00C63E5E"/>
    <w:rsid w:val="00C66760"/>
    <w:rsid w:val="00C67B71"/>
    <w:rsid w:val="00C74E6F"/>
    <w:rsid w:val="00C816FB"/>
    <w:rsid w:val="00C9498E"/>
    <w:rsid w:val="00C95521"/>
    <w:rsid w:val="00C9794D"/>
    <w:rsid w:val="00CA1062"/>
    <w:rsid w:val="00CA52DC"/>
    <w:rsid w:val="00CB174D"/>
    <w:rsid w:val="00CB2345"/>
    <w:rsid w:val="00CB2BF7"/>
    <w:rsid w:val="00CC052B"/>
    <w:rsid w:val="00CC1797"/>
    <w:rsid w:val="00CC1EC9"/>
    <w:rsid w:val="00CC2994"/>
    <w:rsid w:val="00CC6123"/>
    <w:rsid w:val="00CD47BB"/>
    <w:rsid w:val="00CE19A7"/>
    <w:rsid w:val="00CE64D3"/>
    <w:rsid w:val="00CF305A"/>
    <w:rsid w:val="00CF450B"/>
    <w:rsid w:val="00CF51F4"/>
    <w:rsid w:val="00D07E13"/>
    <w:rsid w:val="00D13B00"/>
    <w:rsid w:val="00D16E4D"/>
    <w:rsid w:val="00D2135A"/>
    <w:rsid w:val="00D239B2"/>
    <w:rsid w:val="00D312CB"/>
    <w:rsid w:val="00D33916"/>
    <w:rsid w:val="00D36DF1"/>
    <w:rsid w:val="00D37E0C"/>
    <w:rsid w:val="00D4119E"/>
    <w:rsid w:val="00D45140"/>
    <w:rsid w:val="00D502EA"/>
    <w:rsid w:val="00D51CFE"/>
    <w:rsid w:val="00D543AA"/>
    <w:rsid w:val="00D561ED"/>
    <w:rsid w:val="00D574FE"/>
    <w:rsid w:val="00D57AA2"/>
    <w:rsid w:val="00D65EBF"/>
    <w:rsid w:val="00D737E1"/>
    <w:rsid w:val="00D76298"/>
    <w:rsid w:val="00D76FEE"/>
    <w:rsid w:val="00D81B0D"/>
    <w:rsid w:val="00D9057E"/>
    <w:rsid w:val="00D90BCB"/>
    <w:rsid w:val="00D93B6A"/>
    <w:rsid w:val="00D95AE8"/>
    <w:rsid w:val="00D96E36"/>
    <w:rsid w:val="00DA19D6"/>
    <w:rsid w:val="00DA439E"/>
    <w:rsid w:val="00DA7748"/>
    <w:rsid w:val="00DB0262"/>
    <w:rsid w:val="00DB116E"/>
    <w:rsid w:val="00DB17D7"/>
    <w:rsid w:val="00DB201B"/>
    <w:rsid w:val="00DB29F7"/>
    <w:rsid w:val="00DB2F1B"/>
    <w:rsid w:val="00DB3468"/>
    <w:rsid w:val="00DC0E35"/>
    <w:rsid w:val="00DC2A8A"/>
    <w:rsid w:val="00DC5B81"/>
    <w:rsid w:val="00DD7D1F"/>
    <w:rsid w:val="00DE1A95"/>
    <w:rsid w:val="00DE3F78"/>
    <w:rsid w:val="00DE4954"/>
    <w:rsid w:val="00DF21E9"/>
    <w:rsid w:val="00DF26B5"/>
    <w:rsid w:val="00E03210"/>
    <w:rsid w:val="00E06F20"/>
    <w:rsid w:val="00E1307F"/>
    <w:rsid w:val="00E14A14"/>
    <w:rsid w:val="00E20A01"/>
    <w:rsid w:val="00E214CF"/>
    <w:rsid w:val="00E2549F"/>
    <w:rsid w:val="00E32EC8"/>
    <w:rsid w:val="00E34317"/>
    <w:rsid w:val="00E34D8A"/>
    <w:rsid w:val="00E45D73"/>
    <w:rsid w:val="00E52D2B"/>
    <w:rsid w:val="00E571C3"/>
    <w:rsid w:val="00E610FE"/>
    <w:rsid w:val="00E67DEE"/>
    <w:rsid w:val="00E749D2"/>
    <w:rsid w:val="00E76C3F"/>
    <w:rsid w:val="00E7718C"/>
    <w:rsid w:val="00E83E98"/>
    <w:rsid w:val="00E84D4F"/>
    <w:rsid w:val="00E86AF5"/>
    <w:rsid w:val="00EA1714"/>
    <w:rsid w:val="00EB13DE"/>
    <w:rsid w:val="00EB2312"/>
    <w:rsid w:val="00EB539B"/>
    <w:rsid w:val="00EC369D"/>
    <w:rsid w:val="00EC613D"/>
    <w:rsid w:val="00ED12FF"/>
    <w:rsid w:val="00ED1F63"/>
    <w:rsid w:val="00EE05AA"/>
    <w:rsid w:val="00EE2613"/>
    <w:rsid w:val="00EE27F5"/>
    <w:rsid w:val="00EE7FD7"/>
    <w:rsid w:val="00EF49BF"/>
    <w:rsid w:val="00F0130F"/>
    <w:rsid w:val="00F022D2"/>
    <w:rsid w:val="00F054F9"/>
    <w:rsid w:val="00F0753D"/>
    <w:rsid w:val="00F153A4"/>
    <w:rsid w:val="00F15778"/>
    <w:rsid w:val="00F15DB8"/>
    <w:rsid w:val="00F22F3B"/>
    <w:rsid w:val="00F27455"/>
    <w:rsid w:val="00F3190D"/>
    <w:rsid w:val="00F3230B"/>
    <w:rsid w:val="00F32B0B"/>
    <w:rsid w:val="00F338F6"/>
    <w:rsid w:val="00F36113"/>
    <w:rsid w:val="00F36C41"/>
    <w:rsid w:val="00F44381"/>
    <w:rsid w:val="00F50173"/>
    <w:rsid w:val="00F50E0A"/>
    <w:rsid w:val="00F539DF"/>
    <w:rsid w:val="00F54DE1"/>
    <w:rsid w:val="00F56856"/>
    <w:rsid w:val="00F60EDE"/>
    <w:rsid w:val="00F61225"/>
    <w:rsid w:val="00F62B8F"/>
    <w:rsid w:val="00F65090"/>
    <w:rsid w:val="00F659B8"/>
    <w:rsid w:val="00F71034"/>
    <w:rsid w:val="00F83835"/>
    <w:rsid w:val="00F8466E"/>
    <w:rsid w:val="00F90F1A"/>
    <w:rsid w:val="00F91D91"/>
    <w:rsid w:val="00FA0E1E"/>
    <w:rsid w:val="00FA5FFE"/>
    <w:rsid w:val="00FA618A"/>
    <w:rsid w:val="00FB3E49"/>
    <w:rsid w:val="00FB5CBE"/>
    <w:rsid w:val="00FB7F41"/>
    <w:rsid w:val="00FC0D91"/>
    <w:rsid w:val="00FD6465"/>
    <w:rsid w:val="00FE5A2D"/>
    <w:rsid w:val="00FF350C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AF2EF62"/>
  <w15:docId w15:val="{2EB5F240-43AB-43DB-839C-7741E9396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6E74"/>
    <w:pPr>
      <w:spacing w:after="4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87C80"/>
    <w:pPr>
      <w:keepNext/>
      <w:numPr>
        <w:numId w:val="1"/>
      </w:numPr>
      <w:tabs>
        <w:tab w:val="clear" w:pos="522"/>
      </w:tabs>
      <w:spacing w:before="120" w:after="60"/>
      <w:ind w:left="720" w:hanging="720"/>
      <w:outlineLvl w:val="0"/>
    </w:pPr>
    <w:rPr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387C80"/>
    <w:pPr>
      <w:numPr>
        <w:ilvl w:val="1"/>
        <w:numId w:val="1"/>
      </w:numPr>
      <w:tabs>
        <w:tab w:val="clear" w:pos="576"/>
      </w:tabs>
      <w:spacing w:before="60" w:after="20"/>
      <w:ind w:left="720" w:hanging="720"/>
      <w:outlineLvl w:val="1"/>
    </w:pPr>
    <w:rPr>
      <w:snapToGrid w:val="0"/>
      <w:szCs w:val="20"/>
    </w:rPr>
  </w:style>
  <w:style w:type="paragraph" w:styleId="Heading3">
    <w:name w:val="heading 3"/>
    <w:basedOn w:val="Normal"/>
    <w:next w:val="Normal"/>
    <w:link w:val="Heading3Char"/>
    <w:qFormat/>
    <w:rsid w:val="00387C80"/>
    <w:pPr>
      <w:numPr>
        <w:ilvl w:val="2"/>
        <w:numId w:val="1"/>
      </w:numPr>
      <w:tabs>
        <w:tab w:val="clear" w:pos="720"/>
      </w:tabs>
      <w:spacing w:before="60" w:after="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rsid w:val="00F153A4"/>
    <w:pPr>
      <w:tabs>
        <w:tab w:val="num" w:pos="1080"/>
      </w:tabs>
      <w:spacing w:before="20" w:after="20"/>
      <w:ind w:left="720" w:hanging="720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qFormat/>
    <w:rsid w:val="00766D36"/>
    <w:pPr>
      <w:outlineLvl w:val="4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1EC9"/>
    <w:rPr>
      <w:b/>
      <w:sz w:val="22"/>
      <w:lang w:val="en-US" w:eastAsia="en-US" w:bidi="ar-SA"/>
    </w:rPr>
  </w:style>
  <w:style w:type="character" w:styleId="FollowedHyperlink">
    <w:name w:val="FollowedHyperlink"/>
    <w:basedOn w:val="DefaultParagraphFont"/>
    <w:rsid w:val="00E84D4F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rsid w:val="006B7947"/>
    <w:pPr>
      <w:tabs>
        <w:tab w:val="left" w:pos="720"/>
        <w:tab w:val="right" w:leader="dot" w:pos="10080"/>
      </w:tabs>
      <w:spacing w:before="120" w:after="120"/>
    </w:pPr>
    <w:rPr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766D36"/>
    <w:pPr>
      <w:ind w:left="240"/>
    </w:pPr>
  </w:style>
  <w:style w:type="paragraph" w:styleId="TOC3">
    <w:name w:val="toc 3"/>
    <w:basedOn w:val="Normal"/>
    <w:next w:val="Normal"/>
    <w:autoRedefine/>
    <w:uiPriority w:val="39"/>
    <w:rsid w:val="00766D36"/>
    <w:pPr>
      <w:ind w:left="340"/>
    </w:pPr>
    <w:rPr>
      <w:i/>
      <w:iCs/>
    </w:rPr>
  </w:style>
  <w:style w:type="paragraph" w:styleId="TOC4">
    <w:name w:val="toc 4"/>
    <w:basedOn w:val="Normal"/>
    <w:next w:val="Normal"/>
    <w:autoRedefine/>
    <w:uiPriority w:val="39"/>
    <w:rsid w:val="006B7947"/>
    <w:pPr>
      <w:tabs>
        <w:tab w:val="left" w:pos="1680"/>
        <w:tab w:val="right" w:leader="dot" w:pos="10080"/>
      </w:tabs>
      <w:ind w:left="720"/>
    </w:pPr>
    <w:rPr>
      <w:szCs w:val="21"/>
    </w:rPr>
  </w:style>
  <w:style w:type="paragraph" w:customStyle="1" w:styleId="NOTEText">
    <w:name w:val="NOTE Text"/>
    <w:basedOn w:val="Normal"/>
    <w:qFormat/>
    <w:rsid w:val="00387C80"/>
    <w:pPr>
      <w:spacing w:before="60" w:after="20"/>
      <w:ind w:left="1627" w:hanging="907"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766D36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783635"/>
    <w:rPr>
      <w:sz w:val="16"/>
      <w:szCs w:val="16"/>
    </w:rPr>
  </w:style>
  <w:style w:type="paragraph" w:customStyle="1" w:styleId="TASKHeader">
    <w:name w:val="TASK Header"/>
    <w:basedOn w:val="Heading4"/>
    <w:next w:val="Normal"/>
    <w:rsid w:val="00F8466E"/>
    <w:pPr>
      <w:numPr>
        <w:numId w:val="2"/>
      </w:num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tabs>
        <w:tab w:val="left" w:pos="851"/>
      </w:tabs>
      <w:spacing w:before="160" w:after="160"/>
    </w:pPr>
  </w:style>
  <w:style w:type="paragraph" w:styleId="Footer">
    <w:name w:val="footer"/>
    <w:basedOn w:val="Normal"/>
    <w:rsid w:val="00766D36"/>
    <w:pPr>
      <w:tabs>
        <w:tab w:val="right" w:pos="8640"/>
      </w:tabs>
    </w:pPr>
  </w:style>
  <w:style w:type="character" w:styleId="FootnoteReference">
    <w:name w:val="footnote reference"/>
    <w:basedOn w:val="DefaultParagraphFont"/>
    <w:semiHidden/>
    <w:rsid w:val="00766D36"/>
    <w:rPr>
      <w:vertAlign w:val="superscript"/>
    </w:rPr>
  </w:style>
  <w:style w:type="paragraph" w:styleId="CommentText">
    <w:name w:val="annotation text"/>
    <w:basedOn w:val="Normal"/>
    <w:semiHidden/>
    <w:rsid w:val="00783635"/>
    <w:rPr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766D36"/>
    <w:pPr>
      <w:ind w:left="960"/>
    </w:pPr>
  </w:style>
  <w:style w:type="paragraph" w:styleId="TOC6">
    <w:name w:val="toc 6"/>
    <w:basedOn w:val="Normal"/>
    <w:next w:val="Normal"/>
    <w:autoRedefine/>
    <w:semiHidden/>
    <w:rsid w:val="00766D36"/>
    <w:pPr>
      <w:ind w:left="1200"/>
    </w:pPr>
  </w:style>
  <w:style w:type="paragraph" w:styleId="TOC7">
    <w:name w:val="toc 7"/>
    <w:basedOn w:val="Normal"/>
    <w:next w:val="Normal"/>
    <w:autoRedefine/>
    <w:semiHidden/>
    <w:rsid w:val="00766D36"/>
    <w:pPr>
      <w:ind w:left="1440"/>
    </w:pPr>
  </w:style>
  <w:style w:type="paragraph" w:styleId="TOC8">
    <w:name w:val="toc 8"/>
    <w:basedOn w:val="Normal"/>
    <w:next w:val="Normal"/>
    <w:autoRedefine/>
    <w:semiHidden/>
    <w:rsid w:val="00766D36"/>
    <w:pPr>
      <w:ind w:left="1680"/>
    </w:pPr>
  </w:style>
  <w:style w:type="paragraph" w:styleId="TOC9">
    <w:name w:val="toc 9"/>
    <w:basedOn w:val="Normal"/>
    <w:next w:val="Normal"/>
    <w:autoRedefine/>
    <w:semiHidden/>
    <w:rsid w:val="00766D36"/>
    <w:pPr>
      <w:ind w:left="1920"/>
    </w:pPr>
  </w:style>
  <w:style w:type="character" w:styleId="Hyperlink">
    <w:name w:val="Hyperlink"/>
    <w:basedOn w:val="DefaultParagraphFont"/>
    <w:uiPriority w:val="99"/>
    <w:rsid w:val="00766D36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783635"/>
    <w:rPr>
      <w:b/>
      <w:bCs/>
    </w:rPr>
  </w:style>
  <w:style w:type="paragraph" w:styleId="BalloonText">
    <w:name w:val="Balloon Text"/>
    <w:basedOn w:val="Normal"/>
    <w:semiHidden/>
    <w:rsid w:val="0078363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BF228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760D25"/>
    <w:pPr>
      <w:ind w:left="720"/>
      <w:contextualSpacing/>
    </w:pPr>
  </w:style>
  <w:style w:type="paragraph" w:customStyle="1" w:styleId="IndentedParagraph">
    <w:name w:val="Indented Paragraph"/>
    <w:basedOn w:val="Normal"/>
    <w:qFormat/>
    <w:rsid w:val="00387C80"/>
    <w:pPr>
      <w:spacing w:before="60" w:after="20"/>
      <w:ind w:left="720"/>
    </w:pPr>
  </w:style>
  <w:style w:type="paragraph" w:customStyle="1" w:styleId="MiniNormal">
    <w:name w:val="Mini Normal"/>
    <w:basedOn w:val="Normal"/>
    <w:qFormat/>
    <w:rsid w:val="00526072"/>
    <w:pPr>
      <w:spacing w:before="20" w:after="20"/>
    </w:pPr>
    <w:rPr>
      <w:sz w:val="20"/>
    </w:rPr>
  </w:style>
  <w:style w:type="paragraph" w:styleId="NormalWeb">
    <w:name w:val="Normal (Web)"/>
    <w:basedOn w:val="Normal"/>
    <w:uiPriority w:val="99"/>
    <w:unhideWhenUsed/>
    <w:rsid w:val="00DB116E"/>
    <w:pPr>
      <w:spacing w:before="100" w:beforeAutospacing="1" w:after="100" w:afterAutospacing="1"/>
    </w:pPr>
  </w:style>
  <w:style w:type="paragraph" w:customStyle="1" w:styleId="TableText">
    <w:name w:val="Table Text"/>
    <w:basedOn w:val="Normal"/>
    <w:uiPriority w:val="99"/>
    <w:rsid w:val="00060E90"/>
    <w:pPr>
      <w:spacing w:before="20" w:after="20"/>
    </w:pPr>
    <w:rPr>
      <w:szCs w:val="20"/>
    </w:rPr>
  </w:style>
  <w:style w:type="table" w:styleId="TableGrid">
    <w:name w:val="Table Grid"/>
    <w:basedOn w:val="TableNormal"/>
    <w:rsid w:val="00901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87C80"/>
    <w:rPr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387C80"/>
    <w:rPr>
      <w:snapToGrid w:val="0"/>
      <w:sz w:val="24"/>
    </w:rPr>
  </w:style>
  <w:style w:type="character" w:customStyle="1" w:styleId="Heading3Char">
    <w:name w:val="Heading 3 Char"/>
    <w:basedOn w:val="DefaultParagraphFont"/>
    <w:link w:val="Heading3"/>
    <w:rsid w:val="00387C80"/>
    <w:rPr>
      <w:sz w:val="24"/>
    </w:rPr>
  </w:style>
  <w:style w:type="numbering" w:customStyle="1" w:styleId="WorkInstructionHeadings">
    <w:name w:val="Work Instruction Headings"/>
    <w:uiPriority w:val="99"/>
    <w:rsid w:val="00A608FC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rsid w:val="00EA171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A1714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7E13"/>
  </w:style>
  <w:style w:type="paragraph" w:customStyle="1" w:styleId="BulletText2">
    <w:name w:val="Bullet Text 2"/>
    <w:basedOn w:val="Normal"/>
    <w:rsid w:val="00D07E13"/>
    <w:pPr>
      <w:spacing w:after="0"/>
      <w:ind w:left="720" w:hanging="187"/>
    </w:pPr>
    <w:rPr>
      <w:szCs w:val="20"/>
    </w:rPr>
  </w:style>
  <w:style w:type="paragraph" w:customStyle="1" w:styleId="TableHeaderText">
    <w:name w:val="Table Header Text"/>
    <w:basedOn w:val="TableText"/>
    <w:uiPriority w:val="99"/>
    <w:unhideWhenUsed/>
    <w:rsid w:val="00D07E13"/>
    <w:pPr>
      <w:spacing w:before="0" w:after="0"/>
      <w:jc w:val="center"/>
    </w:pPr>
    <w:rPr>
      <w:rFonts w:ascii="Arial" w:hAnsi="Arial"/>
      <w:b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2D5EC9"/>
    <w:pPr>
      <w:keepLines/>
      <w:numPr>
        <w:numId w:val="0"/>
      </w:num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6414">
                              <w:marLeft w:val="30"/>
                              <w:marRight w:val="0"/>
                              <w:marTop w:val="52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8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p01294\Application%20Data\Microsoft\Templates\QS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4" ma:contentTypeDescription="Create a new document." ma:contentTypeScope="" ma:versionID="cdb688f507bb0536a69913bfbe0a54fb">
  <xsd:schema xmlns:xsd="http://www.w3.org/2001/XMLSchema" xmlns:xs="http://www.w3.org/2001/XMLSchema" xmlns:p="http://schemas.microsoft.com/office/2006/metadata/properties" xmlns:ns2="7fe36c15-68b0-44dc-abb6-802e105abb4d" targetNamespace="http://schemas.microsoft.com/office/2006/metadata/properties" ma:root="true" ma:fieldsID="9f66a864b32032e29577f86a3d470589" ns2:_="">
    <xsd:import namespace="7fe36c15-68b0-44dc-abb6-802e105abb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DDD9CB-BDE7-4B4F-B0D5-31071C775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F1F4E9-397A-4CE6-85C3-CEBFE572A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70197-AFBF-4E92-B699-0FF29582F088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7fe36c15-68b0-44dc-abb6-802e105abb4d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B3A3973-F53E-4D35-BC90-CDA7FD126D09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F43047F4-2EDF-4111-9DBA-C2128D5989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QSdocument.dot</Template>
  <TotalTime>0</TotalTime>
  <Pages>4</Pages>
  <Words>241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Notice</vt:lpstr>
    </vt:vector>
  </TitlesOfParts>
  <Company>Philips</Company>
  <LinksUpToDate>false</LinksUpToDate>
  <CharactersWithSpaces>1766</CharactersWithSpaces>
  <SharedDoc>false</SharedDoc>
  <HLinks>
    <vt:vector size="42" baseType="variant"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_Toc225046670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_Toc225046669</vt:lpwstr>
      </vt:variant>
      <vt:variant>
        <vt:i4>1376309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_Toc225046668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_Toc225046667</vt:lpwstr>
      </vt:variant>
      <vt:variant>
        <vt:i4>1376309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_Toc225046666</vt:lpwstr>
      </vt:variant>
      <vt:variant>
        <vt:i4>1376309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_Toc225046665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_Toc225046664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</dc:title>
  <dc:creator>dep01294</dc:creator>
  <cp:lastModifiedBy>Bui, Nhat Kha</cp:lastModifiedBy>
  <cp:revision>46</cp:revision>
  <cp:lastPrinted>2021-03-23T10:28:00Z</cp:lastPrinted>
  <dcterms:created xsi:type="dcterms:W3CDTF">2019-05-24T06:04:00Z</dcterms:created>
  <dcterms:modified xsi:type="dcterms:W3CDTF">2021-03-23T10:28:00Z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</Properties>
</file>