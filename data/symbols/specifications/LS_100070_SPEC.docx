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28" w:type="dxa"/>
        </w:tblCellMar>
        <w:tblLook w:val="04A0" w:firstRow="1" w:lastRow="0" w:firstColumn="1" w:lastColumn="0" w:noHBand="0" w:noVBand="1"/>
      </w:tblPr>
      <w:tblGrid>
        <w:gridCol w:w="1813"/>
        <w:gridCol w:w="2839"/>
        <w:gridCol w:w="2705"/>
        <w:gridCol w:w="2380"/>
      </w:tblGrid>
      <w:tr w:rsidR="00127EBF" w14:paraId="76BEB2F6" w14:textId="77777777" w:rsidTr="00ED71BD">
        <w:trPr>
          <w:cantSplit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D984C95" w14:textId="77777777" w:rsidR="00127EBF" w:rsidRDefault="00127EBF" w:rsidP="00ED71BD">
            <w:pPr>
              <w:spacing w:before="20"/>
              <w:jc w:val="center"/>
              <w:rPr>
                <w:b/>
              </w:rPr>
            </w:pPr>
            <w:bookmarkStart w:id="0" w:name="_Toc340733725"/>
            <w:r>
              <w:rPr>
                <w:b/>
              </w:rPr>
              <w:t>Approvers</w:t>
            </w:r>
          </w:p>
        </w:tc>
      </w:tr>
      <w:tr w:rsidR="00127EBF" w14:paraId="57892386" w14:textId="77777777" w:rsidTr="00ED71BD">
        <w:trPr>
          <w:cantSplit/>
        </w:trPr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CE48879" w14:textId="77777777" w:rsidR="00127EBF" w:rsidRDefault="00127EBF" w:rsidP="00ED71BD">
            <w:pPr>
              <w:spacing w:before="20"/>
              <w:jc w:val="center"/>
              <w:rPr>
                <w:b/>
              </w:rPr>
            </w:pPr>
            <w:r>
              <w:rPr>
                <w:b/>
              </w:rPr>
              <w:t>Function/Role</w:t>
            </w:r>
          </w:p>
        </w:tc>
        <w:tc>
          <w:tcPr>
            <w:tcW w:w="14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6543C3C" w14:textId="77777777" w:rsidR="00127EBF" w:rsidRDefault="00127EBF" w:rsidP="00ED71BD">
            <w:pPr>
              <w:spacing w:before="20"/>
              <w:jc w:val="center"/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13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58979F10" w14:textId="77777777" w:rsidR="00127EBF" w:rsidRDefault="00127EBF" w:rsidP="00ED71BD">
            <w:pPr>
              <w:spacing w:before="20"/>
              <w:jc w:val="center"/>
              <w:rPr>
                <w:b/>
              </w:rPr>
            </w:pPr>
            <w:r>
              <w:rPr>
                <w:b/>
              </w:rPr>
              <w:t>Approver Signature</w:t>
            </w:r>
          </w:p>
        </w:tc>
        <w:tc>
          <w:tcPr>
            <w:tcW w:w="12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BBE1DC6" w14:textId="77777777" w:rsidR="00127EBF" w:rsidRDefault="00127EBF" w:rsidP="00ED71BD">
            <w:pPr>
              <w:spacing w:before="20"/>
              <w:jc w:val="center"/>
              <w:rPr>
                <w:b/>
              </w:rPr>
            </w:pPr>
            <w:r>
              <w:rPr>
                <w:b/>
              </w:rPr>
              <w:t>Date</w:t>
            </w:r>
            <w:r>
              <w:rPr>
                <w:rStyle w:val="FootnoteReference"/>
                <w:b/>
              </w:rPr>
              <w:footnoteReference w:id="1"/>
            </w:r>
          </w:p>
        </w:tc>
      </w:tr>
      <w:tr w:rsidR="00127EBF" w14:paraId="1B53A9D2" w14:textId="77777777" w:rsidTr="00ED71BD">
        <w:trPr>
          <w:cantSplit/>
          <w:trHeight w:val="567"/>
        </w:trPr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24A96A" w14:textId="77777777" w:rsidR="00127EBF" w:rsidRDefault="00127EBF" w:rsidP="00ED71BD">
            <w:pPr>
              <w:pStyle w:val="TableText"/>
              <w:rPr>
                <w:szCs w:val="24"/>
              </w:rPr>
            </w:pPr>
            <w:r>
              <w:rPr>
                <w:szCs w:val="24"/>
              </w:rPr>
              <w:t>Regulatory Engineer / Owner</w:t>
            </w:r>
          </w:p>
        </w:tc>
        <w:tc>
          <w:tcPr>
            <w:tcW w:w="14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842A43" w14:textId="77777777" w:rsidR="00127EBF" w:rsidRDefault="00127EBF" w:rsidP="00ED71BD">
            <w:pPr>
              <w:pStyle w:val="TableText"/>
              <w:rPr>
                <w:szCs w:val="24"/>
              </w:rPr>
            </w:pPr>
            <w:r>
              <w:rPr>
                <w:szCs w:val="24"/>
              </w:rPr>
              <w:t>Nhat Kha Bui</w:t>
            </w:r>
          </w:p>
        </w:tc>
        <w:tc>
          <w:tcPr>
            <w:tcW w:w="2611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956359E" w14:textId="410CE54F" w:rsidR="00127EBF" w:rsidRDefault="00860B41" w:rsidP="00ED71BD">
            <w:pPr>
              <w:pStyle w:val="TableText"/>
              <w:jc w:val="center"/>
              <w:rPr>
                <w:szCs w:val="24"/>
              </w:rPr>
            </w:pPr>
            <w:r w:rsidRPr="00860B41">
              <w:rPr>
                <w:szCs w:val="24"/>
              </w:rPr>
              <w:t>TRACE-B300-2022-03-56894</w:t>
            </w:r>
          </w:p>
        </w:tc>
      </w:tr>
      <w:tr w:rsidR="00127EBF" w14:paraId="0058A390" w14:textId="77777777" w:rsidTr="00ED71BD">
        <w:trPr>
          <w:cantSplit/>
          <w:trHeight w:val="567"/>
        </w:trPr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A69256" w14:textId="77777777" w:rsidR="00127EBF" w:rsidRDefault="00127EBF" w:rsidP="00ED71BD">
            <w:pPr>
              <w:pStyle w:val="TableText"/>
              <w:rPr>
                <w:szCs w:val="24"/>
              </w:rPr>
            </w:pPr>
            <w:r>
              <w:rPr>
                <w:szCs w:val="24"/>
              </w:rPr>
              <w:t>Quality Engineer / Reviewer</w:t>
            </w:r>
          </w:p>
        </w:tc>
        <w:tc>
          <w:tcPr>
            <w:tcW w:w="14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48DE28" w14:textId="77777777" w:rsidR="00127EBF" w:rsidRDefault="00127EBF" w:rsidP="00ED71BD">
            <w:pPr>
              <w:pStyle w:val="TableText"/>
              <w:rPr>
                <w:szCs w:val="24"/>
              </w:rPr>
            </w:pPr>
            <w:r>
              <w:rPr>
                <w:szCs w:val="24"/>
              </w:rPr>
              <w:t>Sebastian Schoellkopf</w:t>
            </w:r>
          </w:p>
        </w:tc>
        <w:tc>
          <w:tcPr>
            <w:tcW w:w="2611" w:type="pct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E7F9A8A" w14:textId="77777777" w:rsidR="00127EBF" w:rsidRDefault="00127EBF" w:rsidP="00ED71BD">
            <w:pPr>
              <w:pStyle w:val="TableText"/>
              <w:rPr>
                <w:szCs w:val="24"/>
              </w:rPr>
            </w:pPr>
          </w:p>
        </w:tc>
      </w:tr>
      <w:tr w:rsidR="00127EBF" w14:paraId="7CB68359" w14:textId="77777777" w:rsidTr="00ED71BD">
        <w:trPr>
          <w:cantSplit/>
          <w:trHeight w:val="567"/>
        </w:trPr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876F80" w14:textId="3CDA04A1" w:rsidR="00127EBF" w:rsidRPr="00A46378" w:rsidRDefault="004E461C" w:rsidP="00ED71BD">
            <w:pPr>
              <w:pStyle w:val="TableText"/>
              <w:rPr>
                <w:iCs/>
                <w:color w:val="00B0F0"/>
                <w:szCs w:val="24"/>
              </w:rPr>
            </w:pPr>
            <w:r>
              <w:rPr>
                <w:iCs/>
                <w:szCs w:val="24"/>
              </w:rPr>
              <w:t>Industrial Designer</w:t>
            </w:r>
          </w:p>
        </w:tc>
        <w:tc>
          <w:tcPr>
            <w:tcW w:w="14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CD7770" w14:textId="316D352C" w:rsidR="00127EBF" w:rsidRDefault="00CD1737" w:rsidP="00ED71BD">
            <w:pPr>
              <w:pStyle w:val="TableText"/>
              <w:rPr>
                <w:szCs w:val="24"/>
              </w:rPr>
            </w:pPr>
            <w:r>
              <w:rPr>
                <w:szCs w:val="24"/>
              </w:rPr>
              <w:t>Fabian Benedikter</w:t>
            </w:r>
          </w:p>
        </w:tc>
        <w:tc>
          <w:tcPr>
            <w:tcW w:w="2611" w:type="pct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6BE82B" w14:textId="77777777" w:rsidR="00127EBF" w:rsidRDefault="00127EBF" w:rsidP="00ED71BD">
            <w:pPr>
              <w:pStyle w:val="TableText"/>
              <w:rPr>
                <w:szCs w:val="24"/>
              </w:rPr>
            </w:pPr>
          </w:p>
        </w:tc>
      </w:tr>
    </w:tbl>
    <w:p w14:paraId="00D9E359" w14:textId="77777777" w:rsidR="00127EBF" w:rsidRDefault="00127EBF" w:rsidP="00127EBF">
      <w:pPr>
        <w:tabs>
          <w:tab w:val="left" w:pos="9140"/>
        </w:tabs>
        <w:spacing w:after="0"/>
      </w:pPr>
    </w:p>
    <w:p w14:paraId="41F3841B" w14:textId="77777777" w:rsidR="00127EBF" w:rsidRDefault="00127EBF" w:rsidP="00127EBF">
      <w:pPr>
        <w:tabs>
          <w:tab w:val="left" w:pos="9140"/>
        </w:tabs>
        <w:spacing w:after="0"/>
      </w:pPr>
    </w:p>
    <w:p w14:paraId="361FD12F" w14:textId="77777777" w:rsidR="00127EBF" w:rsidRPr="00AA0A95" w:rsidRDefault="00127EBF" w:rsidP="00127EBF">
      <w:pPr>
        <w:tabs>
          <w:tab w:val="left" w:pos="9140"/>
        </w:tabs>
        <w:spacing w:after="0"/>
        <w:rPr>
          <w:rFonts w:asciiTheme="minorHAnsi" w:hAnsiTheme="minorHAnsi" w:cstheme="minorHAnsi"/>
        </w:rPr>
      </w:pPr>
    </w:p>
    <w:p w14:paraId="7DA8C10D" w14:textId="77777777" w:rsidR="00127EBF" w:rsidRPr="00AA0A95" w:rsidRDefault="00127EBF" w:rsidP="00127EBF">
      <w:pPr>
        <w:tabs>
          <w:tab w:val="left" w:pos="9140"/>
        </w:tabs>
        <w:spacing w:after="0"/>
        <w:rPr>
          <w:rFonts w:asciiTheme="minorHAnsi" w:hAnsiTheme="minorHAnsi" w:cstheme="minorHAnsi"/>
        </w:rPr>
      </w:pPr>
    </w:p>
    <w:tbl>
      <w:tblPr>
        <w:tblW w:w="5000" w:type="pct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28" w:type="dxa"/>
        </w:tblCellMar>
        <w:tblLook w:val="04A0" w:firstRow="1" w:lastRow="0" w:firstColumn="1" w:lastColumn="0" w:noHBand="0" w:noVBand="1"/>
      </w:tblPr>
      <w:tblGrid>
        <w:gridCol w:w="1833"/>
        <w:gridCol w:w="7904"/>
      </w:tblGrid>
      <w:tr w:rsidR="00127EBF" w:rsidRPr="00AA0A95" w14:paraId="4446876B" w14:textId="77777777" w:rsidTr="00ED71BD">
        <w:trPr>
          <w:cantSplit/>
          <w:tblHeader/>
        </w:trPr>
        <w:tc>
          <w:tcPr>
            <w:tcW w:w="9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E030CC7" w14:textId="77777777" w:rsidR="00127EBF" w:rsidRPr="00D95AE8" w:rsidRDefault="00127EBF" w:rsidP="00ED71BD">
            <w:pPr>
              <w:pStyle w:val="TableHeaderText"/>
              <w:spacing w:before="20"/>
              <w:rPr>
                <w:rFonts w:asciiTheme="minorHAnsi" w:hAnsiTheme="minorHAnsi" w:cstheme="minorHAnsi"/>
              </w:rPr>
            </w:pPr>
            <w:r w:rsidRPr="00D95AE8">
              <w:rPr>
                <w:rFonts w:asciiTheme="minorHAnsi" w:hAnsiTheme="minorHAnsi" w:cstheme="minorHAnsi"/>
              </w:rPr>
              <w:t>Revision</w:t>
            </w:r>
          </w:p>
        </w:tc>
        <w:tc>
          <w:tcPr>
            <w:tcW w:w="40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60E0E46" w14:textId="77777777" w:rsidR="00127EBF" w:rsidRPr="00D95AE8" w:rsidRDefault="00127EBF" w:rsidP="00ED71BD">
            <w:pPr>
              <w:pStyle w:val="TableHeaderText"/>
              <w:spacing w:before="20"/>
              <w:rPr>
                <w:rFonts w:asciiTheme="minorHAnsi" w:hAnsiTheme="minorHAnsi" w:cstheme="minorHAnsi"/>
              </w:rPr>
            </w:pPr>
            <w:r w:rsidRPr="00D95AE8">
              <w:rPr>
                <w:rFonts w:asciiTheme="minorHAnsi" w:hAnsiTheme="minorHAnsi" w:cstheme="minorHAnsi"/>
              </w:rPr>
              <w:t>Change Description in Brief</w:t>
            </w:r>
          </w:p>
        </w:tc>
      </w:tr>
      <w:tr w:rsidR="00127EBF" w:rsidRPr="00AA0A95" w14:paraId="2545A4E5" w14:textId="77777777" w:rsidTr="00ED71BD">
        <w:trPr>
          <w:cantSplit/>
          <w:tblHeader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C5F49A" w14:textId="77777777" w:rsidR="00127EBF" w:rsidRPr="00AA0A95" w:rsidRDefault="00127EBF" w:rsidP="00ED71BD">
            <w:pPr>
              <w:pStyle w:val="TableText"/>
              <w:rPr>
                <w:rFonts w:asciiTheme="minorHAnsi" w:hAnsiTheme="minorHAnsi" w:cstheme="minorHAnsi"/>
                <w:sz w:val="18"/>
                <w:szCs w:val="22"/>
              </w:rPr>
            </w:pPr>
            <w:r w:rsidRPr="00AA0A95">
              <w:rPr>
                <w:rFonts w:asciiTheme="minorHAnsi" w:hAnsiTheme="minorHAnsi" w:cstheme="minorHAnsi"/>
                <w:sz w:val="18"/>
                <w:szCs w:val="22"/>
              </w:rPr>
              <w:t>Previous revisions see revision history on page 2</w:t>
            </w:r>
          </w:p>
        </w:tc>
      </w:tr>
      <w:tr w:rsidR="00127EBF" w:rsidRPr="00AA0A95" w14:paraId="481D003B" w14:textId="77777777" w:rsidTr="00ED71BD">
        <w:trPr>
          <w:cantSplit/>
          <w:tblHeader/>
        </w:trPr>
        <w:tc>
          <w:tcPr>
            <w:tcW w:w="9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D39CB6" w14:textId="01FF3AFD" w:rsidR="00127EBF" w:rsidRPr="00D95AE8" w:rsidRDefault="002C158D" w:rsidP="00ED71BD">
            <w:pPr>
              <w:pStyle w:val="TableText"/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A</w:t>
            </w:r>
          </w:p>
        </w:tc>
        <w:tc>
          <w:tcPr>
            <w:tcW w:w="40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2FE2D0" w14:textId="1EDD0B8E" w:rsidR="00127EBF" w:rsidRPr="00D95AE8" w:rsidRDefault="002C158D" w:rsidP="00ED71BD">
            <w:pPr>
              <w:pStyle w:val="TableText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Initial Release of the symbol</w:t>
            </w:r>
          </w:p>
        </w:tc>
      </w:tr>
    </w:tbl>
    <w:p w14:paraId="1B9EB9E5" w14:textId="16E2DA29" w:rsidR="00127EBF" w:rsidRPr="00AA0A95" w:rsidRDefault="00127EBF" w:rsidP="00127EBF">
      <w:pPr>
        <w:tabs>
          <w:tab w:val="left" w:pos="9140"/>
        </w:tabs>
        <w:spacing w:after="0"/>
        <w:rPr>
          <w:rFonts w:asciiTheme="minorHAnsi" w:hAnsiTheme="minorHAnsi" w:cstheme="minorHAnsi"/>
        </w:rPr>
      </w:pPr>
    </w:p>
    <w:p w14:paraId="2460A386" w14:textId="77777777" w:rsidR="00CB174D" w:rsidRPr="00AA0A95" w:rsidRDefault="00CB174D" w:rsidP="00CB174D">
      <w:pPr>
        <w:tabs>
          <w:tab w:val="left" w:pos="9140"/>
        </w:tabs>
        <w:spacing w:after="0"/>
        <w:rPr>
          <w:rFonts w:asciiTheme="minorHAnsi" w:hAnsiTheme="minorHAnsi" w:cstheme="minorHAnsi"/>
        </w:rPr>
      </w:pPr>
    </w:p>
    <w:p w14:paraId="56DBE721" w14:textId="77777777" w:rsidR="00744339" w:rsidRDefault="00744339">
      <w:pPr>
        <w:spacing w:after="0"/>
        <w:rPr>
          <w:rFonts w:asciiTheme="minorHAnsi" w:hAnsiTheme="minorHAnsi" w:cstheme="minorHAnsi"/>
          <w:b/>
          <w:sz w:val="36"/>
          <w:szCs w:val="36"/>
        </w:rPr>
      </w:pPr>
      <w:r>
        <w:rPr>
          <w:rFonts w:asciiTheme="minorHAnsi" w:hAnsiTheme="minorHAnsi" w:cstheme="minorHAnsi"/>
          <w:b/>
          <w:sz w:val="36"/>
          <w:szCs w:val="36"/>
        </w:rPr>
        <w:br w:type="page"/>
      </w:r>
    </w:p>
    <w:p w14:paraId="0622FC17" w14:textId="17D80F9E" w:rsidR="00D07E13" w:rsidRPr="00AA0A95" w:rsidRDefault="00D07E13" w:rsidP="00D07E13">
      <w:pPr>
        <w:pStyle w:val="TableText"/>
        <w:spacing w:after="120"/>
        <w:rPr>
          <w:rFonts w:asciiTheme="minorHAnsi" w:hAnsiTheme="minorHAnsi" w:cstheme="minorHAnsi"/>
          <w:b/>
          <w:sz w:val="36"/>
          <w:szCs w:val="36"/>
        </w:rPr>
      </w:pPr>
      <w:r w:rsidRPr="00AA0A95">
        <w:rPr>
          <w:rFonts w:asciiTheme="minorHAnsi" w:hAnsiTheme="minorHAnsi" w:cstheme="minorHAnsi"/>
          <w:b/>
          <w:sz w:val="36"/>
          <w:szCs w:val="36"/>
        </w:rPr>
        <w:lastRenderedPageBreak/>
        <w:t>Revision History</w:t>
      </w:r>
    </w:p>
    <w:tbl>
      <w:tblPr>
        <w:tblW w:w="4863" w:type="pct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28" w:type="dxa"/>
        </w:tblCellMar>
        <w:tblLook w:val="04A0" w:firstRow="1" w:lastRow="0" w:firstColumn="1" w:lastColumn="0" w:noHBand="0" w:noVBand="1"/>
      </w:tblPr>
      <w:tblGrid>
        <w:gridCol w:w="1415"/>
        <w:gridCol w:w="8055"/>
      </w:tblGrid>
      <w:tr w:rsidR="00D07E13" w:rsidRPr="00AA0A95" w14:paraId="7C90C6A1" w14:textId="77777777" w:rsidTr="00941373">
        <w:trPr>
          <w:cantSplit/>
          <w:tblHeader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2DA147" w14:textId="77777777" w:rsidR="00D07E13" w:rsidRPr="00D95AE8" w:rsidRDefault="00D07E13" w:rsidP="00941373">
            <w:pPr>
              <w:pStyle w:val="TableHeaderText"/>
              <w:spacing w:before="20"/>
              <w:rPr>
                <w:rFonts w:asciiTheme="minorHAnsi" w:hAnsiTheme="minorHAnsi" w:cstheme="minorHAnsi"/>
              </w:rPr>
            </w:pPr>
            <w:r w:rsidRPr="00D95AE8">
              <w:rPr>
                <w:rFonts w:asciiTheme="minorHAnsi" w:hAnsiTheme="minorHAnsi" w:cstheme="minorHAnsi"/>
              </w:rPr>
              <w:t>Revision History (previous revisions)</w:t>
            </w:r>
          </w:p>
        </w:tc>
      </w:tr>
      <w:tr w:rsidR="00D07E13" w:rsidRPr="00AA0A95" w14:paraId="4375440B" w14:textId="77777777" w:rsidTr="00941373">
        <w:trPr>
          <w:cantSplit/>
          <w:tblHeader/>
        </w:trPr>
        <w:tc>
          <w:tcPr>
            <w:tcW w:w="7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59210446" w14:textId="77777777" w:rsidR="00D07E13" w:rsidRPr="00D95AE8" w:rsidRDefault="00D07E13" w:rsidP="00941373">
            <w:pPr>
              <w:pStyle w:val="TableHeaderText"/>
              <w:spacing w:before="20"/>
              <w:rPr>
                <w:rFonts w:asciiTheme="minorHAnsi" w:hAnsiTheme="minorHAnsi" w:cstheme="minorHAnsi"/>
              </w:rPr>
            </w:pPr>
            <w:r w:rsidRPr="00D95AE8">
              <w:rPr>
                <w:rFonts w:asciiTheme="minorHAnsi" w:hAnsiTheme="minorHAnsi" w:cstheme="minorHAnsi"/>
              </w:rPr>
              <w:t>Revision</w:t>
            </w:r>
          </w:p>
        </w:tc>
        <w:tc>
          <w:tcPr>
            <w:tcW w:w="42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2ADDFF2" w14:textId="77777777" w:rsidR="00D07E13" w:rsidRPr="00D95AE8" w:rsidRDefault="00D07E13" w:rsidP="00941373">
            <w:pPr>
              <w:pStyle w:val="TableHeaderText"/>
              <w:spacing w:before="20"/>
              <w:rPr>
                <w:rFonts w:asciiTheme="minorHAnsi" w:hAnsiTheme="minorHAnsi" w:cstheme="minorHAnsi"/>
              </w:rPr>
            </w:pPr>
            <w:r w:rsidRPr="00D95AE8">
              <w:rPr>
                <w:rFonts w:asciiTheme="minorHAnsi" w:hAnsiTheme="minorHAnsi" w:cstheme="minorHAnsi"/>
              </w:rPr>
              <w:t>Change Description in Brief</w:t>
            </w:r>
          </w:p>
        </w:tc>
      </w:tr>
      <w:tr w:rsidR="00D07E13" w:rsidRPr="00AA0A95" w14:paraId="458836DF" w14:textId="77777777" w:rsidTr="00941373">
        <w:trPr>
          <w:cantSplit/>
          <w:tblHeader/>
        </w:trPr>
        <w:tc>
          <w:tcPr>
            <w:tcW w:w="7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040E0" w14:textId="7A6167AF" w:rsidR="00D07E13" w:rsidRPr="00D95AE8" w:rsidRDefault="003D72A0" w:rsidP="00941373">
            <w:pPr>
              <w:pStyle w:val="TableText"/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N/A</w:t>
            </w:r>
          </w:p>
        </w:tc>
        <w:tc>
          <w:tcPr>
            <w:tcW w:w="42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8593E9" w14:textId="7F577472" w:rsidR="00D07E13" w:rsidRPr="00D95AE8" w:rsidRDefault="003D72A0" w:rsidP="00DD7D1F">
            <w:pPr>
              <w:pStyle w:val="TableText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N/A</w:t>
            </w:r>
          </w:p>
        </w:tc>
      </w:tr>
      <w:tr w:rsidR="00D07E13" w:rsidRPr="00AA0A95" w14:paraId="4D2C1C9D" w14:textId="77777777" w:rsidTr="00941373">
        <w:trPr>
          <w:cantSplit/>
          <w:tblHeader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ADF210" w14:textId="77777777" w:rsidR="00D07E13" w:rsidRPr="00AA0A95" w:rsidRDefault="00D07E13" w:rsidP="00941373">
            <w:pPr>
              <w:pStyle w:val="TableText"/>
              <w:ind w:left="227" w:hanging="227"/>
              <w:rPr>
                <w:rFonts w:asciiTheme="minorHAnsi" w:hAnsiTheme="minorHAnsi" w:cstheme="minorHAnsi"/>
                <w:sz w:val="18"/>
                <w:szCs w:val="24"/>
              </w:rPr>
            </w:pPr>
            <w:r w:rsidRPr="00AA0A95">
              <w:rPr>
                <w:rFonts w:asciiTheme="minorHAnsi" w:hAnsiTheme="minorHAnsi" w:cstheme="minorHAnsi"/>
                <w:sz w:val="18"/>
                <w:szCs w:val="24"/>
              </w:rPr>
              <w:t xml:space="preserve">current revision </w:t>
            </w:r>
            <w:proofErr w:type="gramStart"/>
            <w:r w:rsidRPr="00AA0A95">
              <w:rPr>
                <w:rFonts w:asciiTheme="minorHAnsi" w:hAnsiTheme="minorHAnsi" w:cstheme="minorHAnsi"/>
                <w:sz w:val="18"/>
                <w:szCs w:val="24"/>
              </w:rPr>
              <w:t>see</w:t>
            </w:r>
            <w:proofErr w:type="gramEnd"/>
            <w:r w:rsidRPr="00AA0A95">
              <w:rPr>
                <w:rFonts w:asciiTheme="minorHAnsi" w:hAnsiTheme="minorHAnsi" w:cstheme="minorHAnsi"/>
                <w:sz w:val="18"/>
                <w:szCs w:val="24"/>
              </w:rPr>
              <w:t xml:space="preserve"> cover page</w:t>
            </w:r>
          </w:p>
        </w:tc>
      </w:tr>
    </w:tbl>
    <w:p w14:paraId="305293D8" w14:textId="3465D4C2" w:rsidR="00D07E13" w:rsidRPr="00AA0A95" w:rsidRDefault="00D07E13" w:rsidP="00D07E13">
      <w:pPr>
        <w:pStyle w:val="TableText"/>
        <w:rPr>
          <w:rFonts w:asciiTheme="minorHAnsi" w:hAnsiTheme="minorHAnsi" w:cstheme="minorHAnsi"/>
        </w:rPr>
      </w:pPr>
    </w:p>
    <w:p w14:paraId="4FC905D2" w14:textId="646A541A" w:rsidR="0065410F" w:rsidRPr="00AA0A95" w:rsidRDefault="0065410F">
      <w:pPr>
        <w:spacing w:after="0"/>
        <w:rPr>
          <w:rFonts w:asciiTheme="minorHAnsi" w:hAnsiTheme="minorHAnsi" w:cstheme="minorHAnsi"/>
          <w:b/>
          <w:color w:val="FF0000"/>
          <w:sz w:val="28"/>
          <w:szCs w:val="32"/>
        </w:rPr>
      </w:pPr>
      <w:r w:rsidRPr="00AA0A95">
        <w:rPr>
          <w:rFonts w:asciiTheme="minorHAnsi" w:hAnsiTheme="minorHAnsi" w:cstheme="minorHAnsi"/>
          <w:color w:val="FF0000"/>
        </w:rPr>
        <w:br w:type="page"/>
      </w:r>
    </w:p>
    <w:p w14:paraId="331341EA" w14:textId="77777777" w:rsidR="00EB13DE" w:rsidRPr="00AA0A95" w:rsidRDefault="00EB13DE" w:rsidP="00EB13DE">
      <w:pPr>
        <w:pStyle w:val="Heading1"/>
        <w:keepNext w:val="0"/>
        <w:tabs>
          <w:tab w:val="num" w:pos="432"/>
        </w:tabs>
        <w:spacing w:before="160" w:after="80"/>
        <w:ind w:left="431" w:hanging="431"/>
        <w:rPr>
          <w:rFonts w:asciiTheme="minorHAnsi" w:hAnsiTheme="minorHAnsi" w:cstheme="minorHAnsi"/>
        </w:rPr>
      </w:pPr>
      <w:bookmarkStart w:id="1" w:name="_Toc535314810"/>
      <w:bookmarkStart w:id="2" w:name="_Toc535502183"/>
      <w:bookmarkStart w:id="3" w:name="_Toc535502184"/>
      <w:bookmarkEnd w:id="1"/>
      <w:bookmarkEnd w:id="2"/>
      <w:r w:rsidRPr="00AA0A95">
        <w:rPr>
          <w:rFonts w:asciiTheme="minorHAnsi" w:hAnsiTheme="minorHAnsi" w:cstheme="minorHAnsi"/>
        </w:rPr>
        <w:lastRenderedPageBreak/>
        <w:t>Identifier</w:t>
      </w:r>
      <w:bookmarkEnd w:id="0"/>
      <w:bookmarkEnd w:id="3"/>
    </w:p>
    <w:tbl>
      <w:tblPr>
        <w:tblStyle w:val="TableGrid"/>
        <w:tblW w:w="0" w:type="auto"/>
        <w:tblInd w:w="724" w:type="dxa"/>
        <w:tblLook w:val="04A0" w:firstRow="1" w:lastRow="0" w:firstColumn="1" w:lastColumn="0" w:noHBand="0" w:noVBand="1"/>
      </w:tblPr>
      <w:tblGrid>
        <w:gridCol w:w="930"/>
        <w:gridCol w:w="8083"/>
      </w:tblGrid>
      <w:tr w:rsidR="00EB13DE" w:rsidRPr="00AA0A95" w14:paraId="01DB98B3" w14:textId="77777777" w:rsidTr="00082C1C">
        <w:tc>
          <w:tcPr>
            <w:tcW w:w="944" w:type="dxa"/>
          </w:tcPr>
          <w:p w14:paraId="04D4750B" w14:textId="611252BF" w:rsidR="00EB13DE" w:rsidRPr="00D95AE8" w:rsidRDefault="00D07E13" w:rsidP="003F367C">
            <w:pPr>
              <w:rPr>
                <w:rFonts w:asciiTheme="minorHAnsi" w:hAnsiTheme="minorHAnsi" w:cstheme="minorHAnsi"/>
                <w:snapToGrid w:val="0"/>
                <w:sz w:val="20"/>
                <w:szCs w:val="20"/>
              </w:rPr>
            </w:pPr>
            <w:r w:rsidRPr="00D95AE8">
              <w:rPr>
                <w:rFonts w:asciiTheme="minorHAnsi" w:hAnsiTheme="minorHAnsi" w:cstheme="minorHAnsi"/>
                <w:snapToGrid w:val="0"/>
                <w:sz w:val="20"/>
                <w:szCs w:val="20"/>
              </w:rPr>
              <w:t>Id</w:t>
            </w:r>
          </w:p>
        </w:tc>
        <w:tc>
          <w:tcPr>
            <w:tcW w:w="8363" w:type="dxa"/>
          </w:tcPr>
          <w:p w14:paraId="659AE1F6" w14:textId="6F8BDFBB" w:rsidR="00EB13DE" w:rsidRPr="00D95AE8" w:rsidRDefault="00860B41" w:rsidP="003F367C">
            <w:pPr>
              <w:rPr>
                <w:rFonts w:asciiTheme="minorHAnsi" w:hAnsiTheme="minorHAnsi" w:cstheme="minorHAnsi"/>
                <w:snapToGrid w:val="0"/>
                <w:color w:val="FF000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napToGrid w:val="0"/>
                <w:sz w:val="20"/>
                <w:szCs w:val="20"/>
              </w:rPr>
              <w:t>100070</w:t>
            </w:r>
          </w:p>
        </w:tc>
      </w:tr>
      <w:tr w:rsidR="00EB13DE" w:rsidRPr="00AA0A95" w14:paraId="5C1B9262" w14:textId="77777777" w:rsidTr="00082C1C">
        <w:tc>
          <w:tcPr>
            <w:tcW w:w="944" w:type="dxa"/>
          </w:tcPr>
          <w:p w14:paraId="607DC7F1" w14:textId="16FD51B1" w:rsidR="00EB13DE" w:rsidRPr="00D95AE8" w:rsidRDefault="00D07E13" w:rsidP="003F367C">
            <w:pPr>
              <w:rPr>
                <w:rFonts w:asciiTheme="minorHAnsi" w:hAnsiTheme="minorHAnsi" w:cstheme="minorHAnsi"/>
                <w:snapToGrid w:val="0"/>
                <w:sz w:val="20"/>
                <w:szCs w:val="20"/>
              </w:rPr>
            </w:pPr>
            <w:r w:rsidRPr="00D95AE8">
              <w:rPr>
                <w:rFonts w:asciiTheme="minorHAnsi" w:hAnsiTheme="minorHAnsi" w:cstheme="minorHAnsi"/>
                <w:snapToGrid w:val="0"/>
                <w:sz w:val="20"/>
                <w:szCs w:val="20"/>
              </w:rPr>
              <w:t>Title</w:t>
            </w:r>
          </w:p>
        </w:tc>
        <w:tc>
          <w:tcPr>
            <w:tcW w:w="8363" w:type="dxa"/>
          </w:tcPr>
          <w:p w14:paraId="546C5C3E" w14:textId="78506764" w:rsidR="00EB13DE" w:rsidRPr="00D95AE8" w:rsidRDefault="00F15E6C" w:rsidP="003E7F5B">
            <w:pPr>
              <w:rPr>
                <w:rFonts w:asciiTheme="minorHAnsi" w:hAnsiTheme="minorHAnsi" w:cstheme="minorHAnsi"/>
                <w:snapToGrid w:val="0"/>
                <w:color w:val="FF0000"/>
                <w:sz w:val="20"/>
                <w:szCs w:val="20"/>
              </w:rPr>
            </w:pPr>
            <w:r w:rsidRPr="00F15E6C">
              <w:rPr>
                <w:rFonts w:asciiTheme="minorHAnsi" w:hAnsiTheme="minorHAnsi" w:cstheme="minorHAnsi"/>
                <w:snapToGrid w:val="0"/>
                <w:sz w:val="20"/>
                <w:szCs w:val="20"/>
              </w:rPr>
              <w:t>China RoHS</w:t>
            </w:r>
            <w:r w:rsidR="00860B41">
              <w:rPr>
                <w:rFonts w:asciiTheme="minorHAnsi" w:hAnsiTheme="minorHAnsi" w:cstheme="minorHAnsi"/>
                <w:snapToGrid w:val="0"/>
                <w:sz w:val="20"/>
                <w:szCs w:val="20"/>
              </w:rPr>
              <w:t xml:space="preserve"> 10</w:t>
            </w:r>
          </w:p>
        </w:tc>
      </w:tr>
    </w:tbl>
    <w:p w14:paraId="28CBADF8" w14:textId="1486CCBC" w:rsidR="00EB13DE" w:rsidRPr="00AA0A95" w:rsidRDefault="00EB13DE" w:rsidP="00EB13DE">
      <w:pPr>
        <w:rPr>
          <w:rFonts w:asciiTheme="minorHAnsi" w:hAnsiTheme="minorHAnsi" w:cstheme="minorHAnsi"/>
        </w:rPr>
      </w:pPr>
    </w:p>
    <w:p w14:paraId="126915DA" w14:textId="679638A4" w:rsidR="00CB174D" w:rsidRPr="00AA0A95" w:rsidRDefault="00CB174D" w:rsidP="00EB13DE">
      <w:pPr>
        <w:rPr>
          <w:rFonts w:asciiTheme="minorHAnsi" w:hAnsiTheme="minorHAnsi" w:cstheme="minorHAnsi"/>
        </w:rPr>
      </w:pPr>
      <w:r w:rsidRPr="00AA0A95">
        <w:rPr>
          <w:rFonts w:asciiTheme="minorHAnsi" w:hAnsiTheme="minorHAnsi" w:cstheme="minorHAnsi"/>
        </w:rPr>
        <w:tab/>
        <w:t>Sample:</w:t>
      </w:r>
    </w:p>
    <w:p w14:paraId="6AB26F88" w14:textId="3875061D" w:rsidR="00CB174D" w:rsidRDefault="00235D8A" w:rsidP="00235D8A">
      <w:pPr>
        <w:ind w:left="720" w:firstLine="720"/>
        <w:jc w:val="center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            </w:t>
      </w:r>
    </w:p>
    <w:p w14:paraId="25F03FB0" w14:textId="2E052EE2" w:rsidR="007527A3" w:rsidRDefault="00860B41" w:rsidP="00860B41">
      <w:pPr>
        <w:ind w:left="720" w:firstLine="720"/>
        <w:jc w:val="center"/>
        <w:rPr>
          <w:rFonts w:asciiTheme="minorHAnsi" w:hAnsiTheme="minorHAnsi" w:cstheme="minorHAnsi"/>
        </w:rPr>
      </w:pPr>
      <w:r>
        <w:rPr>
          <w:noProof/>
        </w:rPr>
        <w:drawing>
          <wp:inline distT="0" distB="0" distL="0" distR="0" wp14:anchorId="17E46F71" wp14:editId="4F39A584">
            <wp:extent cx="952500" cy="80239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59021" cy="807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077BA" w14:textId="77777777" w:rsidR="00EB13DE" w:rsidRPr="00AA0A95" w:rsidRDefault="00EB13DE" w:rsidP="00EB13DE">
      <w:pPr>
        <w:pStyle w:val="Heading1"/>
        <w:keepNext w:val="0"/>
        <w:tabs>
          <w:tab w:val="num" w:pos="432"/>
        </w:tabs>
        <w:spacing w:before="160" w:after="80"/>
        <w:ind w:left="431" w:hanging="431"/>
        <w:rPr>
          <w:rFonts w:asciiTheme="minorHAnsi" w:hAnsiTheme="minorHAnsi" w:cstheme="minorHAnsi"/>
        </w:rPr>
      </w:pPr>
      <w:bookmarkStart w:id="4" w:name="_Toc340733727"/>
      <w:bookmarkStart w:id="5" w:name="_Toc535502185"/>
      <w:r w:rsidRPr="00AA0A95">
        <w:rPr>
          <w:rFonts w:asciiTheme="minorHAnsi" w:hAnsiTheme="minorHAnsi" w:cstheme="minorHAnsi"/>
        </w:rPr>
        <w:t>Reference</w:t>
      </w:r>
      <w:bookmarkEnd w:id="4"/>
      <w:bookmarkEnd w:id="5"/>
    </w:p>
    <w:tbl>
      <w:tblPr>
        <w:tblStyle w:val="TableGrid"/>
        <w:tblW w:w="9013" w:type="dxa"/>
        <w:tblInd w:w="724" w:type="dxa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141"/>
        <w:gridCol w:w="5872"/>
      </w:tblGrid>
      <w:tr w:rsidR="00A0163E" w:rsidRPr="002D4D83" w14:paraId="44ED4AD8" w14:textId="77777777" w:rsidTr="00AE13B3">
        <w:trPr>
          <w:trHeight w:val="467"/>
        </w:trPr>
        <w:tc>
          <w:tcPr>
            <w:tcW w:w="3141" w:type="dxa"/>
          </w:tcPr>
          <w:p w14:paraId="79B0A628" w14:textId="0CC9526A" w:rsidR="00E02D9B" w:rsidRPr="00D95AE8" w:rsidRDefault="00E02D9B" w:rsidP="00E02D9B">
            <w:pPr>
              <w:rPr>
                <w:rFonts w:asciiTheme="minorHAnsi" w:hAnsiTheme="minorHAnsi" w:cstheme="minorHAnsi"/>
                <w:snapToGrid w:val="0"/>
                <w:sz w:val="20"/>
                <w:szCs w:val="20"/>
              </w:rPr>
            </w:pPr>
            <w:r w:rsidRPr="00E02D9B">
              <w:rPr>
                <w:rFonts w:asciiTheme="minorHAnsi" w:hAnsiTheme="minorHAnsi" w:cstheme="minorHAnsi"/>
                <w:snapToGrid w:val="0"/>
                <w:sz w:val="20"/>
                <w:szCs w:val="20"/>
              </w:rPr>
              <w:t xml:space="preserve">SJ/T 11364-2006 </w:t>
            </w:r>
          </w:p>
          <w:p w14:paraId="059E0F76" w14:textId="596E87FC" w:rsidR="00EB13DE" w:rsidRPr="00D95AE8" w:rsidRDefault="00EB13DE" w:rsidP="00E02D9B">
            <w:pPr>
              <w:rPr>
                <w:rFonts w:asciiTheme="minorHAnsi" w:hAnsiTheme="minorHAnsi" w:cstheme="minorHAnsi"/>
                <w:snapToGrid w:val="0"/>
                <w:sz w:val="20"/>
                <w:szCs w:val="20"/>
              </w:rPr>
            </w:pPr>
          </w:p>
        </w:tc>
        <w:tc>
          <w:tcPr>
            <w:tcW w:w="5872" w:type="dxa"/>
          </w:tcPr>
          <w:p w14:paraId="1D879739" w14:textId="77777777" w:rsidR="00E02D9B" w:rsidRPr="00E02D9B" w:rsidRDefault="00E02D9B" w:rsidP="00E02D9B">
            <w:pPr>
              <w:rPr>
                <w:rFonts w:asciiTheme="minorHAnsi" w:hAnsiTheme="minorHAnsi" w:cstheme="minorHAnsi"/>
                <w:snapToGrid w:val="0"/>
                <w:sz w:val="20"/>
                <w:szCs w:val="20"/>
              </w:rPr>
            </w:pPr>
            <w:r w:rsidRPr="00E02D9B">
              <w:rPr>
                <w:rFonts w:asciiTheme="minorHAnsi" w:hAnsiTheme="minorHAnsi" w:cstheme="minorHAnsi"/>
                <w:snapToGrid w:val="0"/>
                <w:sz w:val="20"/>
                <w:szCs w:val="20"/>
              </w:rPr>
              <w:t>Marking for control of pollution caused by</w:t>
            </w:r>
          </w:p>
          <w:p w14:paraId="0B526D70" w14:textId="77777777" w:rsidR="00566E8F" w:rsidRDefault="00E02D9B" w:rsidP="00E02D9B">
            <w:pPr>
              <w:rPr>
                <w:rFonts w:asciiTheme="minorHAnsi" w:hAnsiTheme="minorHAnsi" w:cstheme="minorHAnsi"/>
                <w:snapToGrid w:val="0"/>
                <w:sz w:val="20"/>
                <w:szCs w:val="20"/>
              </w:rPr>
            </w:pPr>
            <w:r w:rsidRPr="00E02D9B">
              <w:rPr>
                <w:rFonts w:asciiTheme="minorHAnsi" w:hAnsiTheme="minorHAnsi" w:cstheme="minorHAnsi"/>
                <w:snapToGrid w:val="0"/>
                <w:sz w:val="20"/>
                <w:szCs w:val="20"/>
              </w:rPr>
              <w:t>electronic information products</w:t>
            </w:r>
            <w:r w:rsidR="005A2C4D">
              <w:rPr>
                <w:rFonts w:asciiTheme="minorHAnsi" w:hAnsiTheme="minorHAnsi" w:cstheme="minorHAnsi"/>
                <w:snapToGrid w:val="0"/>
                <w:sz w:val="20"/>
                <w:szCs w:val="20"/>
              </w:rPr>
              <w:t xml:space="preserve">. This symbol is used to </w:t>
            </w:r>
            <w:r w:rsidR="005637A0">
              <w:rPr>
                <w:rFonts w:asciiTheme="minorHAnsi" w:hAnsiTheme="minorHAnsi" w:cstheme="minorHAnsi"/>
                <w:snapToGrid w:val="0"/>
                <w:sz w:val="20"/>
                <w:szCs w:val="20"/>
              </w:rPr>
              <w:t xml:space="preserve">indicate that the </w:t>
            </w:r>
            <w:r w:rsidR="005637A0" w:rsidRPr="005637A0">
              <w:rPr>
                <w:rFonts w:asciiTheme="minorHAnsi" w:hAnsiTheme="minorHAnsi" w:cstheme="minorHAnsi"/>
                <w:snapToGrid w:val="0"/>
                <w:sz w:val="20"/>
                <w:szCs w:val="20"/>
              </w:rPr>
              <w:t xml:space="preserve">products </w:t>
            </w:r>
            <w:r w:rsidR="00860B41" w:rsidRPr="005637A0">
              <w:rPr>
                <w:rFonts w:asciiTheme="minorHAnsi" w:hAnsiTheme="minorHAnsi" w:cstheme="minorHAnsi"/>
                <w:snapToGrid w:val="0"/>
                <w:sz w:val="20"/>
                <w:szCs w:val="20"/>
              </w:rPr>
              <w:t>pass</w:t>
            </w:r>
            <w:r w:rsidR="005637A0" w:rsidRPr="005637A0">
              <w:rPr>
                <w:rFonts w:asciiTheme="minorHAnsi" w:hAnsiTheme="minorHAnsi" w:cstheme="minorHAnsi"/>
                <w:snapToGrid w:val="0"/>
                <w:sz w:val="20"/>
                <w:szCs w:val="20"/>
              </w:rPr>
              <w:t xml:space="preserve"> RoHS 2 compliance for all materials</w:t>
            </w:r>
            <w:r w:rsidR="005637A0">
              <w:rPr>
                <w:rFonts w:asciiTheme="minorHAnsi" w:hAnsiTheme="minorHAnsi" w:cstheme="minorHAnsi"/>
                <w:snapToGrid w:val="0"/>
                <w:sz w:val="20"/>
                <w:szCs w:val="20"/>
              </w:rPr>
              <w:t>.</w:t>
            </w:r>
          </w:p>
          <w:p w14:paraId="25CF0C18" w14:textId="77777777" w:rsidR="00860B41" w:rsidRDefault="00860B41" w:rsidP="00E02D9B">
            <w:pPr>
              <w:rPr>
                <w:rFonts w:asciiTheme="minorHAnsi" w:hAnsiTheme="minorHAnsi" w:cstheme="minorHAnsi"/>
                <w:snapToGrid w:val="0"/>
                <w:sz w:val="20"/>
                <w:szCs w:val="20"/>
              </w:rPr>
            </w:pPr>
          </w:p>
          <w:p w14:paraId="5FA51EEE" w14:textId="2FC7D2D8" w:rsidR="00860B41" w:rsidRDefault="00860B41" w:rsidP="00E02D9B">
            <w:pPr>
              <w:rPr>
                <w:rFonts w:asciiTheme="minorHAnsi" w:hAnsiTheme="minorHAnsi" w:cstheme="minorHAnsi"/>
                <w:snapToGrid w:val="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napToGrid w:val="0"/>
                <w:sz w:val="20"/>
                <w:szCs w:val="20"/>
              </w:rPr>
              <w:t>Symbol</w:t>
            </w:r>
            <w:r w:rsidRPr="00860B41">
              <w:rPr>
                <w:rFonts w:asciiTheme="minorHAnsi" w:hAnsiTheme="minorHAnsi" w:cstheme="minorHAnsi"/>
                <w:snapToGrid w:val="0"/>
                <w:sz w:val="20"/>
                <w:szCs w:val="20"/>
              </w:rPr>
              <w:t xml:space="preserve"> is generally orange, highlighting its warning attributes, and suggesting that product contains certain hazardous substances; in the middle of the graph is a replaceable number, expressly indicating the environment-friendly use period of the electrical and electronic product; the lines with arrows constituting the outer circle of the graph form a cycle, representing that the electrical and electronic product can be recycled. The entire graph means that the electrical and electronic </w:t>
            </w:r>
            <w:proofErr w:type="gramStart"/>
            <w:r w:rsidRPr="00860B41">
              <w:rPr>
                <w:rFonts w:asciiTheme="minorHAnsi" w:hAnsiTheme="minorHAnsi" w:cstheme="minorHAnsi"/>
                <w:snapToGrid w:val="0"/>
                <w:sz w:val="20"/>
                <w:szCs w:val="20"/>
              </w:rPr>
              <w:t>product contains</w:t>
            </w:r>
            <w:proofErr w:type="gramEnd"/>
            <w:r w:rsidRPr="00860B41">
              <w:rPr>
                <w:rFonts w:asciiTheme="minorHAnsi" w:hAnsiTheme="minorHAnsi" w:cstheme="minorHAnsi"/>
                <w:snapToGrid w:val="0"/>
                <w:sz w:val="20"/>
                <w:szCs w:val="20"/>
              </w:rPr>
              <w:t xml:space="preserve"> certain hazardous </w:t>
            </w:r>
            <w:proofErr w:type="gramStart"/>
            <w:r w:rsidRPr="00860B41">
              <w:rPr>
                <w:rFonts w:asciiTheme="minorHAnsi" w:hAnsiTheme="minorHAnsi" w:cstheme="minorHAnsi"/>
                <w:snapToGrid w:val="0"/>
                <w:sz w:val="20"/>
                <w:szCs w:val="20"/>
              </w:rPr>
              <w:t>substances, and</w:t>
            </w:r>
            <w:proofErr w:type="gramEnd"/>
            <w:r w:rsidRPr="00860B41">
              <w:rPr>
                <w:rFonts w:asciiTheme="minorHAnsi" w:hAnsiTheme="minorHAnsi" w:cstheme="minorHAnsi"/>
                <w:snapToGrid w:val="0"/>
                <w:sz w:val="20"/>
                <w:szCs w:val="20"/>
              </w:rPr>
              <w:t xml:space="preserve"> is safe to use in the </w:t>
            </w:r>
            <w:proofErr w:type="gramStart"/>
            <w:r w:rsidRPr="00860B41">
              <w:rPr>
                <w:rFonts w:asciiTheme="minorHAnsi" w:hAnsiTheme="minorHAnsi" w:cstheme="minorHAnsi"/>
                <w:snapToGrid w:val="0"/>
                <w:sz w:val="20"/>
                <w:szCs w:val="20"/>
              </w:rPr>
              <w:t>environment-friendly</w:t>
            </w:r>
            <w:proofErr w:type="gramEnd"/>
            <w:r w:rsidRPr="00860B41">
              <w:rPr>
                <w:rFonts w:asciiTheme="minorHAnsi" w:hAnsiTheme="minorHAnsi" w:cstheme="minorHAnsi"/>
                <w:snapToGrid w:val="0"/>
                <w:sz w:val="20"/>
                <w:szCs w:val="20"/>
              </w:rPr>
              <w:t xml:space="preserve"> use period, but the product should immediately enter the recycling system beyond the </w:t>
            </w:r>
            <w:proofErr w:type="gramStart"/>
            <w:r w:rsidRPr="00860B41">
              <w:rPr>
                <w:rFonts w:asciiTheme="minorHAnsi" w:hAnsiTheme="minorHAnsi" w:cstheme="minorHAnsi"/>
                <w:snapToGrid w:val="0"/>
                <w:sz w:val="20"/>
                <w:szCs w:val="20"/>
              </w:rPr>
              <w:t>environment-friendly</w:t>
            </w:r>
            <w:proofErr w:type="gramEnd"/>
            <w:r w:rsidRPr="00860B41">
              <w:rPr>
                <w:rFonts w:asciiTheme="minorHAnsi" w:hAnsiTheme="minorHAnsi" w:cstheme="minorHAnsi"/>
                <w:snapToGrid w:val="0"/>
                <w:sz w:val="20"/>
                <w:szCs w:val="20"/>
              </w:rPr>
              <w:t xml:space="preserve"> use period.</w:t>
            </w:r>
          </w:p>
          <w:p w14:paraId="66C15985" w14:textId="77777777" w:rsidR="00860B41" w:rsidRDefault="00860B41" w:rsidP="00E02D9B">
            <w:pPr>
              <w:rPr>
                <w:rFonts w:asciiTheme="minorHAnsi" w:hAnsiTheme="minorHAnsi" w:cstheme="minorHAnsi"/>
                <w:snapToGrid w:val="0"/>
                <w:sz w:val="20"/>
                <w:szCs w:val="20"/>
              </w:rPr>
            </w:pPr>
          </w:p>
          <w:p w14:paraId="286E6ADA" w14:textId="2D95A1CD" w:rsidR="00860B41" w:rsidRDefault="00860B41" w:rsidP="00E02D9B">
            <w:pPr>
              <w:rPr>
                <w:rFonts w:asciiTheme="minorHAnsi" w:hAnsiTheme="minorHAnsi" w:cstheme="minorHAnsi"/>
                <w:snapToGrid w:val="0"/>
                <w:sz w:val="20"/>
                <w:szCs w:val="20"/>
              </w:rPr>
            </w:pPr>
            <w:r w:rsidRPr="00860B41">
              <w:rPr>
                <w:rFonts w:asciiTheme="minorHAnsi" w:hAnsiTheme="minorHAnsi" w:cstheme="minorHAnsi"/>
                <w:snapToGrid w:val="0"/>
                <w:sz w:val="20"/>
                <w:szCs w:val="20"/>
              </w:rPr>
              <w:t>The</w:t>
            </w:r>
            <w:r>
              <w:rPr>
                <w:rFonts w:asciiTheme="minorHAnsi" w:hAnsiTheme="minorHAnsi" w:cstheme="minorHAnsi"/>
                <w:snapToGrid w:val="0"/>
                <w:sz w:val="20"/>
                <w:szCs w:val="20"/>
              </w:rPr>
              <w:t xml:space="preserve"> symbol </w:t>
            </w:r>
            <w:r w:rsidRPr="00860B41">
              <w:rPr>
                <w:rFonts w:asciiTheme="minorHAnsi" w:hAnsiTheme="minorHAnsi" w:cstheme="minorHAnsi"/>
                <w:snapToGrid w:val="0"/>
                <w:sz w:val="20"/>
                <w:szCs w:val="20"/>
              </w:rPr>
              <w:t>is advised to use orange (C: 0, M: 75, Y: 100, K: 0).</w:t>
            </w:r>
          </w:p>
          <w:p w14:paraId="1BC3E322" w14:textId="22942579" w:rsidR="00860B41" w:rsidRPr="002D4D83" w:rsidRDefault="00860B41" w:rsidP="00E02D9B">
            <w:pPr>
              <w:rPr>
                <w:rFonts w:asciiTheme="minorHAnsi" w:hAnsiTheme="minorHAnsi" w:cstheme="minorHAnsi"/>
                <w:snapToGrid w:val="0"/>
                <w:sz w:val="20"/>
                <w:szCs w:val="20"/>
              </w:rPr>
            </w:pPr>
          </w:p>
        </w:tc>
      </w:tr>
    </w:tbl>
    <w:p w14:paraId="0BBFA8E9" w14:textId="6B835EF8" w:rsidR="00EB13DE" w:rsidRPr="002D4D83" w:rsidRDefault="00EB13DE" w:rsidP="00EB13DE">
      <w:pPr>
        <w:rPr>
          <w:rFonts w:asciiTheme="minorHAnsi" w:hAnsiTheme="minorHAnsi" w:cstheme="minorHAnsi"/>
        </w:rPr>
      </w:pPr>
    </w:p>
    <w:p w14:paraId="52BFB7E1" w14:textId="77777777" w:rsidR="00EB13DE" w:rsidRPr="00AA0A95" w:rsidRDefault="00EB13DE" w:rsidP="00EB13DE">
      <w:pPr>
        <w:pStyle w:val="Heading1"/>
        <w:keepNext w:val="0"/>
        <w:tabs>
          <w:tab w:val="num" w:pos="432"/>
        </w:tabs>
        <w:spacing w:before="160" w:after="80"/>
        <w:ind w:left="431" w:hanging="431"/>
        <w:rPr>
          <w:rFonts w:asciiTheme="minorHAnsi" w:hAnsiTheme="minorHAnsi" w:cstheme="minorHAnsi"/>
          <w:lang w:val="de-DE"/>
        </w:rPr>
      </w:pPr>
      <w:bookmarkStart w:id="6" w:name="_Toc340733728"/>
      <w:bookmarkStart w:id="7" w:name="_Toc535502186"/>
      <w:r w:rsidRPr="00AA0A95">
        <w:rPr>
          <w:rFonts w:asciiTheme="minorHAnsi" w:hAnsiTheme="minorHAnsi" w:cstheme="minorHAnsi"/>
          <w:lang w:val="de-DE"/>
        </w:rPr>
        <w:t>Lifetime</w:t>
      </w:r>
      <w:bookmarkEnd w:id="6"/>
      <w:bookmarkEnd w:id="7"/>
    </w:p>
    <w:p w14:paraId="6F43E64C" w14:textId="73F1CB3F" w:rsidR="00EB13DE" w:rsidRPr="00AA0A95" w:rsidRDefault="005F0D6D" w:rsidP="00C0522A">
      <w:pPr>
        <w:ind w:left="567"/>
        <w:rPr>
          <w:rFonts w:asciiTheme="minorHAnsi" w:hAnsiTheme="minorHAnsi" w:cstheme="minorHAnsi"/>
          <w:lang w:val="de-DE"/>
        </w:rPr>
      </w:pPr>
      <w:bookmarkStart w:id="8" w:name="_Toc340733729"/>
      <w:r w:rsidRPr="00AA0A95">
        <w:rPr>
          <w:rFonts w:asciiTheme="minorHAnsi" w:hAnsiTheme="minorHAnsi" w:cstheme="minorHAnsi"/>
          <w:lang w:val="de-DE"/>
        </w:rPr>
        <w:t>N/A</w:t>
      </w:r>
    </w:p>
    <w:p w14:paraId="1AE6F244" w14:textId="46F84A30" w:rsidR="00EB13DE" w:rsidRPr="00AA0A95" w:rsidRDefault="00EB13DE" w:rsidP="00EB13DE">
      <w:pPr>
        <w:rPr>
          <w:rFonts w:asciiTheme="minorHAnsi" w:hAnsiTheme="minorHAnsi" w:cstheme="minorHAnsi"/>
          <w:lang w:val="de-DE"/>
        </w:rPr>
      </w:pPr>
    </w:p>
    <w:p w14:paraId="28E8C989" w14:textId="0F33A0C9" w:rsidR="00EB13DE" w:rsidRPr="00AA0A95" w:rsidRDefault="00D07E13" w:rsidP="00EB13DE">
      <w:pPr>
        <w:pStyle w:val="Heading1"/>
        <w:keepNext w:val="0"/>
        <w:tabs>
          <w:tab w:val="num" w:pos="432"/>
        </w:tabs>
        <w:spacing w:before="160" w:after="80"/>
        <w:ind w:left="431" w:hanging="431"/>
        <w:rPr>
          <w:rFonts w:asciiTheme="minorHAnsi" w:hAnsiTheme="minorHAnsi" w:cstheme="minorHAnsi"/>
        </w:rPr>
      </w:pPr>
      <w:bookmarkStart w:id="9" w:name="_Toc535502187"/>
      <w:bookmarkEnd w:id="8"/>
      <w:r w:rsidRPr="00AA0A95">
        <w:rPr>
          <w:rFonts w:asciiTheme="minorHAnsi" w:hAnsiTheme="minorHAnsi" w:cstheme="minorHAnsi"/>
        </w:rPr>
        <w:t>Specification</w:t>
      </w:r>
      <w:bookmarkEnd w:id="9"/>
    </w:p>
    <w:p w14:paraId="05885468" w14:textId="77777777" w:rsidR="00EB13DE" w:rsidRPr="00D95AE8" w:rsidRDefault="00EB13DE" w:rsidP="00EB13DE">
      <w:pPr>
        <w:ind w:left="602"/>
        <w:rPr>
          <w:rFonts w:asciiTheme="minorHAnsi" w:hAnsiTheme="minorHAnsi" w:cstheme="minorHAnsi"/>
          <w:sz w:val="20"/>
          <w:szCs w:val="20"/>
        </w:rPr>
      </w:pPr>
      <w:r w:rsidRPr="00D95AE8">
        <w:rPr>
          <w:rFonts w:asciiTheme="minorHAnsi" w:hAnsiTheme="minorHAnsi" w:cstheme="minorHAnsi"/>
          <w:sz w:val="20"/>
          <w:szCs w:val="20"/>
        </w:rPr>
        <w:t>Specifications which are “internal” are mark as such i.e. “Internal Spec PM-B:”</w:t>
      </w:r>
    </w:p>
    <w:tbl>
      <w:tblPr>
        <w:tblStyle w:val="TableGrid"/>
        <w:tblW w:w="9311" w:type="dxa"/>
        <w:tblInd w:w="720" w:type="dxa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4945"/>
        <w:gridCol w:w="4366"/>
      </w:tblGrid>
      <w:tr w:rsidR="00EB13DE" w:rsidRPr="00D95AE8" w14:paraId="53DD6805" w14:textId="77777777" w:rsidTr="00E14A14">
        <w:tc>
          <w:tcPr>
            <w:tcW w:w="4945" w:type="dxa"/>
          </w:tcPr>
          <w:p w14:paraId="5A1ABFC5" w14:textId="77777777" w:rsidR="00EB13DE" w:rsidRPr="00D95AE8" w:rsidRDefault="00EB13DE" w:rsidP="003F367C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D95AE8">
              <w:rPr>
                <w:rFonts w:asciiTheme="minorHAnsi" w:hAnsiTheme="minorHAnsi" w:cstheme="minorHAnsi"/>
                <w:sz w:val="20"/>
                <w:szCs w:val="20"/>
              </w:rPr>
              <w:t>Required</w:t>
            </w:r>
          </w:p>
        </w:tc>
        <w:tc>
          <w:tcPr>
            <w:tcW w:w="4366" w:type="dxa"/>
          </w:tcPr>
          <w:p w14:paraId="48F40129" w14:textId="21E63976" w:rsidR="00EB13DE" w:rsidRPr="00D95AE8" w:rsidRDefault="005F0D6D" w:rsidP="005F0D6D">
            <w:pPr>
              <w:spacing w:after="0"/>
              <w:rPr>
                <w:rFonts w:asciiTheme="minorHAnsi" w:hAnsiTheme="minorHAnsi" w:cstheme="minorHAnsi"/>
                <w:sz w:val="20"/>
                <w:szCs w:val="20"/>
              </w:rPr>
            </w:pPr>
            <w:r w:rsidRPr="00D95AE8">
              <w:rPr>
                <w:rFonts w:asciiTheme="minorHAnsi" w:hAnsiTheme="minorHAnsi" w:cstheme="minorHAnsi"/>
                <w:sz w:val="20"/>
                <w:szCs w:val="20"/>
              </w:rPr>
              <w:t>symbol</w:t>
            </w:r>
          </w:p>
        </w:tc>
      </w:tr>
      <w:tr w:rsidR="00EB13DE" w:rsidRPr="00D95AE8" w14:paraId="5C81AF91" w14:textId="77777777" w:rsidTr="00E14A14">
        <w:trPr>
          <w:trHeight w:val="296"/>
        </w:trPr>
        <w:tc>
          <w:tcPr>
            <w:tcW w:w="4945" w:type="dxa"/>
          </w:tcPr>
          <w:p w14:paraId="6FEC77C2" w14:textId="77777777" w:rsidR="00EB13DE" w:rsidRPr="00D95AE8" w:rsidRDefault="00EB13DE" w:rsidP="003F367C">
            <w:pPr>
              <w:rPr>
                <w:rFonts w:asciiTheme="minorHAnsi" w:hAnsiTheme="minorHAnsi" w:cstheme="minorHAnsi"/>
                <w:sz w:val="20"/>
                <w:szCs w:val="20"/>
                <w:lang w:val="de-DE"/>
              </w:rPr>
            </w:pPr>
            <w:r w:rsidRPr="00D95AE8">
              <w:rPr>
                <w:rFonts w:asciiTheme="minorHAnsi" w:hAnsiTheme="minorHAnsi" w:cstheme="minorHAnsi"/>
                <w:sz w:val="20"/>
                <w:szCs w:val="20"/>
                <w:lang w:val="de-DE"/>
              </w:rPr>
              <w:t xml:space="preserve">Symbole </w:t>
            </w:r>
            <w:proofErr w:type="spellStart"/>
            <w:r w:rsidRPr="00D95AE8">
              <w:rPr>
                <w:rFonts w:asciiTheme="minorHAnsi" w:hAnsiTheme="minorHAnsi" w:cstheme="minorHAnsi"/>
                <w:sz w:val="20"/>
                <w:szCs w:val="20"/>
                <w:lang w:val="de-DE"/>
              </w:rPr>
              <w:t>size</w:t>
            </w:r>
            <w:proofErr w:type="spellEnd"/>
          </w:p>
        </w:tc>
        <w:tc>
          <w:tcPr>
            <w:tcW w:w="4366" w:type="dxa"/>
          </w:tcPr>
          <w:p w14:paraId="72024799" w14:textId="541305BD" w:rsidR="00EB13DE" w:rsidRPr="00D95AE8" w:rsidRDefault="00D61E88" w:rsidP="003F367C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6C416D">
              <w:rPr>
                <w:rFonts w:asciiTheme="minorHAnsi" w:hAnsiTheme="minorHAnsi" w:cstheme="minorHAnsi"/>
                <w:sz w:val="20"/>
                <w:szCs w:val="20"/>
              </w:rPr>
              <w:t>Internal Spec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ification</w:t>
            </w:r>
            <w:r w:rsidRPr="006C416D">
              <w:rPr>
                <w:rFonts w:asciiTheme="minorHAnsi" w:hAnsiTheme="minorHAnsi" w:cstheme="minorHAnsi"/>
                <w:sz w:val="20"/>
                <w:szCs w:val="20"/>
              </w:rPr>
              <w:t xml:space="preserve">: </w:t>
            </w:r>
            <w:r w:rsidR="007C7626">
              <w:rPr>
                <w:rFonts w:asciiTheme="minorHAnsi" w:hAnsiTheme="minorHAnsi" w:cstheme="minorHAnsi"/>
                <w:sz w:val="20"/>
                <w:szCs w:val="20"/>
              </w:rPr>
              <w:t xml:space="preserve">minimum </w:t>
            </w:r>
            <w:r w:rsidRPr="006C416D">
              <w:rPr>
                <w:rFonts w:asciiTheme="minorHAnsi" w:hAnsiTheme="minorHAnsi" w:cstheme="minorHAnsi"/>
                <w:sz w:val="20"/>
                <w:szCs w:val="20"/>
              </w:rPr>
              <w:t>height 5mm</w:t>
            </w:r>
          </w:p>
        </w:tc>
      </w:tr>
      <w:tr w:rsidR="00EB13DE" w:rsidRPr="00D95AE8" w14:paraId="7A30515F" w14:textId="77777777" w:rsidTr="00E14A14">
        <w:tc>
          <w:tcPr>
            <w:tcW w:w="4945" w:type="dxa"/>
          </w:tcPr>
          <w:p w14:paraId="76393898" w14:textId="77777777" w:rsidR="00EB13DE" w:rsidRPr="00D95AE8" w:rsidRDefault="00EB13DE" w:rsidP="003F367C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D95AE8">
              <w:rPr>
                <w:rFonts w:asciiTheme="minorHAnsi" w:hAnsiTheme="minorHAnsi" w:cstheme="minorHAnsi"/>
                <w:sz w:val="20"/>
                <w:szCs w:val="20"/>
              </w:rPr>
              <w:t>Font size</w:t>
            </w:r>
          </w:p>
          <w:p w14:paraId="0C3D2724" w14:textId="77777777" w:rsidR="00EB13DE" w:rsidRPr="00D95AE8" w:rsidRDefault="00EB13DE" w:rsidP="003F367C">
            <w:pPr>
              <w:rPr>
                <w:rFonts w:asciiTheme="minorHAnsi" w:hAnsiTheme="minorHAnsi" w:cstheme="minorHAnsi"/>
                <w:i/>
                <w:sz w:val="20"/>
                <w:szCs w:val="20"/>
              </w:rPr>
            </w:pPr>
            <w:r w:rsidRPr="00D95AE8">
              <w:rPr>
                <w:rFonts w:asciiTheme="minorHAnsi" w:hAnsiTheme="minorHAnsi" w:cstheme="minorHAnsi"/>
                <w:i/>
                <w:sz w:val="20"/>
                <w:szCs w:val="20"/>
              </w:rPr>
              <w:t>(Size in pt or mm)</w:t>
            </w:r>
          </w:p>
        </w:tc>
        <w:tc>
          <w:tcPr>
            <w:tcW w:w="4366" w:type="dxa"/>
          </w:tcPr>
          <w:p w14:paraId="211356BD" w14:textId="41EA154D" w:rsidR="00EB13DE" w:rsidRPr="00D95AE8" w:rsidRDefault="00BF6C90" w:rsidP="003F367C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N/A</w:t>
            </w:r>
          </w:p>
          <w:p w14:paraId="7DF34F26" w14:textId="77777777" w:rsidR="00EB13DE" w:rsidRPr="00D95AE8" w:rsidRDefault="00EB13DE" w:rsidP="003F367C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EB13DE" w:rsidRPr="00D95AE8" w14:paraId="20F79E05" w14:textId="77777777" w:rsidTr="00E14A14">
        <w:tc>
          <w:tcPr>
            <w:tcW w:w="4945" w:type="dxa"/>
          </w:tcPr>
          <w:p w14:paraId="0AD6D60A" w14:textId="7A4E22F7" w:rsidR="00EB13DE" w:rsidRPr="00D95AE8" w:rsidRDefault="00EB13DE" w:rsidP="003F367C">
            <w:pPr>
              <w:rPr>
                <w:rFonts w:asciiTheme="minorHAnsi" w:hAnsiTheme="minorHAnsi" w:cstheme="minorHAnsi"/>
                <w:sz w:val="20"/>
                <w:szCs w:val="20"/>
                <w:lang w:val="de-DE"/>
              </w:rPr>
            </w:pPr>
            <w:r w:rsidRPr="00D95AE8">
              <w:rPr>
                <w:rFonts w:asciiTheme="minorHAnsi" w:hAnsiTheme="minorHAnsi" w:cstheme="minorHAnsi"/>
                <w:sz w:val="20"/>
                <w:szCs w:val="20"/>
                <w:lang w:val="de-DE"/>
              </w:rPr>
              <w:t>Font Type</w:t>
            </w:r>
          </w:p>
        </w:tc>
        <w:tc>
          <w:tcPr>
            <w:tcW w:w="4366" w:type="dxa"/>
          </w:tcPr>
          <w:p w14:paraId="54B0E2BF" w14:textId="73C9A7FF" w:rsidR="00EB13DE" w:rsidRPr="00D95AE8" w:rsidRDefault="00860B41" w:rsidP="003F367C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Impact</w:t>
            </w:r>
          </w:p>
        </w:tc>
      </w:tr>
      <w:tr w:rsidR="00EB13DE" w:rsidRPr="00D95AE8" w14:paraId="0DF1D29C" w14:textId="77777777" w:rsidTr="00E14A14">
        <w:trPr>
          <w:trHeight w:val="674"/>
        </w:trPr>
        <w:tc>
          <w:tcPr>
            <w:tcW w:w="4945" w:type="dxa"/>
          </w:tcPr>
          <w:p w14:paraId="5675D71E" w14:textId="77777777" w:rsidR="00EB13DE" w:rsidRPr="00D95AE8" w:rsidRDefault="00EB13DE" w:rsidP="003F367C">
            <w:pPr>
              <w:pStyle w:val="ListParagraph"/>
              <w:ind w:left="0"/>
              <w:contextualSpacing w:val="0"/>
              <w:rPr>
                <w:rFonts w:asciiTheme="minorHAnsi" w:hAnsiTheme="minorHAnsi" w:cstheme="minorHAnsi"/>
                <w:sz w:val="20"/>
                <w:szCs w:val="20"/>
              </w:rPr>
            </w:pPr>
            <w:r w:rsidRPr="00D95AE8">
              <w:rPr>
                <w:rFonts w:asciiTheme="minorHAnsi" w:hAnsiTheme="minorHAnsi" w:cstheme="minorHAnsi"/>
                <w:sz w:val="20"/>
                <w:szCs w:val="20"/>
              </w:rPr>
              <w:t>Spaces between text and symbol</w:t>
            </w:r>
          </w:p>
          <w:p w14:paraId="5568FC30" w14:textId="77777777" w:rsidR="00EB13DE" w:rsidRPr="00D95AE8" w:rsidRDefault="00EB13DE" w:rsidP="003F367C">
            <w:pPr>
              <w:pStyle w:val="ListParagraph"/>
              <w:ind w:left="0"/>
              <w:contextualSpacing w:val="0"/>
              <w:rPr>
                <w:rFonts w:asciiTheme="minorHAnsi" w:hAnsiTheme="minorHAnsi" w:cstheme="minorHAnsi"/>
                <w:sz w:val="20"/>
                <w:szCs w:val="20"/>
              </w:rPr>
            </w:pPr>
            <w:r w:rsidRPr="00D95AE8">
              <w:rPr>
                <w:rFonts w:asciiTheme="minorHAnsi" w:hAnsiTheme="minorHAnsi" w:cstheme="minorHAnsi"/>
                <w:sz w:val="20"/>
                <w:szCs w:val="20"/>
              </w:rPr>
              <w:t>Exclusion:</w:t>
            </w:r>
          </w:p>
        </w:tc>
        <w:tc>
          <w:tcPr>
            <w:tcW w:w="4366" w:type="dxa"/>
          </w:tcPr>
          <w:p w14:paraId="6BE6BD1C" w14:textId="43CE2310" w:rsidR="00EB13DE" w:rsidRPr="00D95AE8" w:rsidRDefault="00EB13DE" w:rsidP="005F0D6D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D95AE8">
              <w:rPr>
                <w:rFonts w:asciiTheme="minorHAnsi" w:hAnsiTheme="minorHAnsi" w:cstheme="minorHAnsi"/>
                <w:sz w:val="20"/>
                <w:szCs w:val="20"/>
              </w:rPr>
              <w:t>N/A</w:t>
            </w:r>
          </w:p>
        </w:tc>
      </w:tr>
      <w:tr w:rsidR="00EB13DE" w:rsidRPr="00D95AE8" w14:paraId="5526876F" w14:textId="77777777" w:rsidTr="00E14A14">
        <w:trPr>
          <w:trHeight w:val="341"/>
        </w:trPr>
        <w:tc>
          <w:tcPr>
            <w:tcW w:w="4945" w:type="dxa"/>
          </w:tcPr>
          <w:p w14:paraId="112972D5" w14:textId="77777777" w:rsidR="00EB13DE" w:rsidRPr="00D95AE8" w:rsidRDefault="00EB13DE" w:rsidP="003F367C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D95AE8">
              <w:rPr>
                <w:rFonts w:asciiTheme="minorHAnsi" w:hAnsiTheme="minorHAnsi" w:cstheme="minorHAnsi"/>
                <w:sz w:val="20"/>
                <w:szCs w:val="20"/>
              </w:rPr>
              <w:lastRenderedPageBreak/>
              <w:t>Applicable for</w:t>
            </w:r>
          </w:p>
        </w:tc>
        <w:tc>
          <w:tcPr>
            <w:tcW w:w="4366" w:type="dxa"/>
          </w:tcPr>
          <w:p w14:paraId="6D223A61" w14:textId="18F04804" w:rsidR="00EB13DE" w:rsidRPr="00D95AE8" w:rsidRDefault="00EB13DE" w:rsidP="003F367C">
            <w:pPr>
              <w:pStyle w:val="ListParagraph"/>
              <w:ind w:left="0"/>
              <w:contextualSpacing w:val="0"/>
              <w:rPr>
                <w:rFonts w:asciiTheme="minorHAnsi" w:hAnsiTheme="minorHAnsi" w:cstheme="minorHAnsi"/>
                <w:sz w:val="20"/>
                <w:szCs w:val="20"/>
              </w:rPr>
            </w:pPr>
            <w:r w:rsidRPr="00D95AE8">
              <w:rPr>
                <w:rFonts w:asciiTheme="minorHAnsi" w:hAnsiTheme="minorHAnsi" w:cstheme="minorHAnsi"/>
                <w:sz w:val="20"/>
                <w:szCs w:val="20"/>
              </w:rPr>
              <w:t>Product</w:t>
            </w:r>
          </w:p>
        </w:tc>
      </w:tr>
      <w:tr w:rsidR="00EB13DE" w:rsidRPr="00D95AE8" w14:paraId="22E9E6AC" w14:textId="77777777" w:rsidTr="00E14A14">
        <w:tc>
          <w:tcPr>
            <w:tcW w:w="4945" w:type="dxa"/>
          </w:tcPr>
          <w:p w14:paraId="42269241" w14:textId="77777777" w:rsidR="00EB13DE" w:rsidRPr="00D95AE8" w:rsidRDefault="00EB13DE" w:rsidP="003F367C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D95AE8">
              <w:rPr>
                <w:rFonts w:asciiTheme="minorHAnsi" w:hAnsiTheme="minorHAnsi" w:cstheme="minorHAnsi"/>
                <w:sz w:val="20"/>
                <w:szCs w:val="20"/>
              </w:rPr>
              <w:t>Position</w:t>
            </w:r>
          </w:p>
        </w:tc>
        <w:tc>
          <w:tcPr>
            <w:tcW w:w="4366" w:type="dxa"/>
          </w:tcPr>
          <w:p w14:paraId="5CC594CA" w14:textId="2F8EA8AF" w:rsidR="00EB13DE" w:rsidRPr="00D95AE8" w:rsidRDefault="005F0D6D" w:rsidP="003F367C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D95AE8">
              <w:rPr>
                <w:rFonts w:asciiTheme="minorHAnsi" w:hAnsiTheme="minorHAnsi" w:cstheme="minorHAnsi"/>
                <w:sz w:val="20"/>
                <w:szCs w:val="20"/>
              </w:rPr>
              <w:t>N/A</w:t>
            </w:r>
          </w:p>
        </w:tc>
      </w:tr>
      <w:tr w:rsidR="00EB13DE" w:rsidRPr="00D95AE8" w14:paraId="1313A8CC" w14:textId="77777777" w:rsidTr="00E14A14">
        <w:trPr>
          <w:trHeight w:val="386"/>
        </w:trPr>
        <w:tc>
          <w:tcPr>
            <w:tcW w:w="4945" w:type="dxa"/>
          </w:tcPr>
          <w:p w14:paraId="02430D6F" w14:textId="77777777" w:rsidR="00EB13DE" w:rsidRPr="00D95AE8" w:rsidRDefault="00EB13DE" w:rsidP="003F367C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D95AE8">
              <w:rPr>
                <w:rFonts w:asciiTheme="minorHAnsi" w:hAnsiTheme="minorHAnsi" w:cstheme="minorHAnsi"/>
                <w:sz w:val="20"/>
                <w:szCs w:val="20"/>
              </w:rPr>
              <w:t>Color</w:t>
            </w:r>
          </w:p>
        </w:tc>
        <w:tc>
          <w:tcPr>
            <w:tcW w:w="4366" w:type="dxa"/>
          </w:tcPr>
          <w:p w14:paraId="72110C59" w14:textId="704F10A7" w:rsidR="00EB13DE" w:rsidRPr="00D95AE8" w:rsidRDefault="005F0D6D" w:rsidP="00235D8A">
            <w:pPr>
              <w:spacing w:after="0"/>
              <w:rPr>
                <w:rFonts w:asciiTheme="minorHAnsi" w:hAnsiTheme="minorHAnsi" w:cstheme="minorHAnsi"/>
                <w:sz w:val="20"/>
                <w:szCs w:val="20"/>
              </w:rPr>
            </w:pPr>
            <w:r w:rsidRPr="00D95AE8">
              <w:rPr>
                <w:rFonts w:asciiTheme="minorHAnsi" w:hAnsiTheme="minorHAnsi" w:cstheme="minorHAnsi"/>
                <w:sz w:val="20"/>
                <w:szCs w:val="20"/>
              </w:rPr>
              <w:t>N/A</w:t>
            </w:r>
          </w:p>
        </w:tc>
      </w:tr>
      <w:tr w:rsidR="00EB13DE" w:rsidRPr="00D95AE8" w14:paraId="07DF1213" w14:textId="77777777" w:rsidTr="00E14A14">
        <w:tc>
          <w:tcPr>
            <w:tcW w:w="4945" w:type="dxa"/>
          </w:tcPr>
          <w:p w14:paraId="743F5453" w14:textId="77777777" w:rsidR="00EB13DE" w:rsidRPr="00D95AE8" w:rsidRDefault="00EB13DE" w:rsidP="003F367C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D95AE8">
              <w:rPr>
                <w:rFonts w:asciiTheme="minorHAnsi" w:hAnsiTheme="minorHAnsi" w:cstheme="minorHAnsi"/>
                <w:sz w:val="20"/>
                <w:szCs w:val="20"/>
              </w:rPr>
              <w:t>Variable items</w:t>
            </w:r>
          </w:p>
          <w:p w14:paraId="3C92F986" w14:textId="77777777" w:rsidR="00EB13DE" w:rsidRPr="00D95AE8" w:rsidRDefault="00EB13DE" w:rsidP="003F367C">
            <w:pPr>
              <w:rPr>
                <w:rFonts w:asciiTheme="minorHAnsi" w:hAnsiTheme="minorHAnsi" w:cstheme="minorHAnsi"/>
                <w:i/>
                <w:sz w:val="20"/>
                <w:szCs w:val="20"/>
              </w:rPr>
            </w:pPr>
            <w:r w:rsidRPr="00D95AE8">
              <w:rPr>
                <w:rFonts w:asciiTheme="minorHAnsi" w:hAnsiTheme="minorHAnsi" w:cstheme="minorHAnsi"/>
                <w:i/>
                <w:sz w:val="20"/>
                <w:szCs w:val="20"/>
              </w:rPr>
              <w:t>(Registration#/Product#/SN/Manufacturing Date etc. Only list the requirements, not the actual number, the number is part of the Country Device Label Matrix)</w:t>
            </w:r>
          </w:p>
        </w:tc>
        <w:tc>
          <w:tcPr>
            <w:tcW w:w="4366" w:type="dxa"/>
          </w:tcPr>
          <w:tbl>
            <w:tblPr>
              <w:tblStyle w:val="TableGrid"/>
              <w:tblW w:w="4146" w:type="dxa"/>
              <w:tblLayout w:type="fixed"/>
              <w:tblLook w:val="04A0" w:firstRow="1" w:lastRow="0" w:firstColumn="1" w:lastColumn="0" w:noHBand="0" w:noVBand="1"/>
            </w:tblPr>
            <w:tblGrid>
              <w:gridCol w:w="955"/>
              <w:gridCol w:w="3191"/>
            </w:tblGrid>
            <w:tr w:rsidR="008C2A76" w:rsidRPr="00D95AE8" w14:paraId="6285B784" w14:textId="77777777" w:rsidTr="00235D8A">
              <w:trPr>
                <w:trHeight w:val="254"/>
              </w:trPr>
              <w:tc>
                <w:tcPr>
                  <w:tcW w:w="955" w:type="dxa"/>
                </w:tcPr>
                <w:p w14:paraId="6D7B6FCE" w14:textId="26FE6CB8" w:rsidR="008C2A76" w:rsidRPr="00D95AE8" w:rsidRDefault="008C2A76" w:rsidP="008C2A76">
                  <w:pPr>
                    <w:ind w:left="31" w:hanging="31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ED6040">
                    <w:rPr>
                      <w:rFonts w:asciiTheme="minorHAnsi" w:hAnsiTheme="minorHAnsi" w:cstheme="minorHAnsi"/>
                      <w:sz w:val="20"/>
                      <w:szCs w:val="20"/>
                    </w:rPr>
                    <w:t xml:space="preserve">N/A </w:t>
                  </w:r>
                </w:p>
              </w:tc>
              <w:tc>
                <w:tcPr>
                  <w:tcW w:w="3191" w:type="dxa"/>
                </w:tcPr>
                <w:p w14:paraId="337D21C8" w14:textId="6E9DB06B" w:rsidR="008C2A76" w:rsidRPr="00D95AE8" w:rsidRDefault="008C2A76" w:rsidP="008C2A76">
                  <w:pPr>
                    <w:spacing w:after="0"/>
                    <w:rPr>
                      <w:rFonts w:asciiTheme="minorHAnsi" w:hAnsiTheme="minorHAnsi" w:cstheme="minorHAnsi"/>
                      <w:b/>
                      <w:sz w:val="20"/>
                      <w:szCs w:val="20"/>
                    </w:rPr>
                  </w:pPr>
                  <w:r w:rsidRPr="00ED6040">
                    <w:rPr>
                      <w:rFonts w:asciiTheme="minorHAnsi" w:hAnsiTheme="minorHAnsi" w:cstheme="minorHAnsi"/>
                      <w:sz w:val="20"/>
                      <w:szCs w:val="20"/>
                    </w:rPr>
                    <w:t xml:space="preserve">N/A </w:t>
                  </w:r>
                </w:p>
              </w:tc>
            </w:tr>
            <w:tr w:rsidR="008C2A76" w:rsidRPr="00D95AE8" w14:paraId="272E4032" w14:textId="77777777" w:rsidTr="00235D8A">
              <w:trPr>
                <w:trHeight w:val="254"/>
              </w:trPr>
              <w:tc>
                <w:tcPr>
                  <w:tcW w:w="955" w:type="dxa"/>
                </w:tcPr>
                <w:p w14:paraId="3EDE3631" w14:textId="099D8B9D" w:rsidR="008C2A76" w:rsidRPr="00D95AE8" w:rsidRDefault="008C2A76" w:rsidP="008C2A76">
                  <w:pPr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ED6040">
                    <w:rPr>
                      <w:rFonts w:asciiTheme="minorHAnsi" w:hAnsiTheme="minorHAnsi" w:cstheme="minorHAnsi"/>
                      <w:sz w:val="20"/>
                      <w:szCs w:val="20"/>
                    </w:rPr>
                    <w:t xml:space="preserve">N/A </w:t>
                  </w:r>
                </w:p>
              </w:tc>
              <w:tc>
                <w:tcPr>
                  <w:tcW w:w="3191" w:type="dxa"/>
                </w:tcPr>
                <w:p w14:paraId="6DD1DD93" w14:textId="3285E358" w:rsidR="008C2A76" w:rsidRPr="00D95AE8" w:rsidRDefault="008C2A76" w:rsidP="008C2A76">
                  <w:pPr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ED6040">
                    <w:rPr>
                      <w:rFonts w:asciiTheme="minorHAnsi" w:hAnsiTheme="minorHAnsi" w:cstheme="minorHAnsi"/>
                      <w:sz w:val="20"/>
                      <w:szCs w:val="20"/>
                    </w:rPr>
                    <w:t xml:space="preserve">N/A </w:t>
                  </w:r>
                </w:p>
              </w:tc>
            </w:tr>
            <w:tr w:rsidR="008C2A76" w:rsidRPr="00D95AE8" w14:paraId="2A864A39" w14:textId="77777777" w:rsidTr="00235D8A">
              <w:trPr>
                <w:trHeight w:val="254"/>
              </w:trPr>
              <w:tc>
                <w:tcPr>
                  <w:tcW w:w="955" w:type="dxa"/>
                </w:tcPr>
                <w:p w14:paraId="3461984E" w14:textId="7C01C56C" w:rsidR="008C2A76" w:rsidRPr="00D95AE8" w:rsidRDefault="008C2A76" w:rsidP="008C2A76">
                  <w:pPr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ED6040">
                    <w:rPr>
                      <w:rFonts w:asciiTheme="minorHAnsi" w:hAnsiTheme="minorHAnsi" w:cstheme="minorHAnsi"/>
                      <w:sz w:val="20"/>
                      <w:szCs w:val="20"/>
                    </w:rPr>
                    <w:t xml:space="preserve">N/A </w:t>
                  </w:r>
                </w:p>
              </w:tc>
              <w:tc>
                <w:tcPr>
                  <w:tcW w:w="3191" w:type="dxa"/>
                </w:tcPr>
                <w:p w14:paraId="1F1CAF85" w14:textId="556F8527" w:rsidR="008C2A76" w:rsidRPr="00D95AE8" w:rsidRDefault="008C2A76" w:rsidP="008C2A76">
                  <w:pPr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ED6040">
                    <w:rPr>
                      <w:rFonts w:asciiTheme="minorHAnsi" w:hAnsiTheme="minorHAnsi" w:cstheme="minorHAnsi"/>
                      <w:sz w:val="20"/>
                      <w:szCs w:val="20"/>
                    </w:rPr>
                    <w:t xml:space="preserve">N/A </w:t>
                  </w:r>
                </w:p>
              </w:tc>
            </w:tr>
            <w:tr w:rsidR="008C2A76" w:rsidRPr="00D95AE8" w14:paraId="3A9D75A2" w14:textId="77777777" w:rsidTr="00235D8A">
              <w:trPr>
                <w:trHeight w:val="254"/>
              </w:trPr>
              <w:tc>
                <w:tcPr>
                  <w:tcW w:w="955" w:type="dxa"/>
                </w:tcPr>
                <w:p w14:paraId="7CDA3C6D" w14:textId="6AFFB3B2" w:rsidR="008C2A76" w:rsidRPr="00D95AE8" w:rsidRDefault="008C2A76" w:rsidP="008C2A76">
                  <w:pPr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ED6040">
                    <w:rPr>
                      <w:rFonts w:asciiTheme="minorHAnsi" w:hAnsiTheme="minorHAnsi" w:cstheme="minorHAnsi"/>
                      <w:sz w:val="20"/>
                      <w:szCs w:val="20"/>
                    </w:rPr>
                    <w:t xml:space="preserve">N/A </w:t>
                  </w:r>
                </w:p>
              </w:tc>
              <w:tc>
                <w:tcPr>
                  <w:tcW w:w="3191" w:type="dxa"/>
                </w:tcPr>
                <w:p w14:paraId="5B4D2BFD" w14:textId="32540F5F" w:rsidR="008C2A76" w:rsidRPr="00D95AE8" w:rsidRDefault="008C2A76" w:rsidP="008C2A76">
                  <w:pPr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ED6040">
                    <w:rPr>
                      <w:rFonts w:asciiTheme="minorHAnsi" w:hAnsiTheme="minorHAnsi" w:cstheme="minorHAnsi"/>
                      <w:sz w:val="20"/>
                      <w:szCs w:val="20"/>
                    </w:rPr>
                    <w:t xml:space="preserve">N/A </w:t>
                  </w:r>
                </w:p>
              </w:tc>
            </w:tr>
          </w:tbl>
          <w:p w14:paraId="45B690D5" w14:textId="77777777" w:rsidR="00EB13DE" w:rsidRPr="00D95AE8" w:rsidRDefault="00EB13DE" w:rsidP="003F367C">
            <w:pPr>
              <w:ind w:left="360"/>
              <w:rPr>
                <w:rFonts w:asciiTheme="minorHAnsi" w:hAnsiTheme="minorHAnsi" w:cstheme="minorHAnsi"/>
                <w:sz w:val="20"/>
                <w:szCs w:val="20"/>
                <w:lang w:val="de-DE"/>
              </w:rPr>
            </w:pPr>
          </w:p>
        </w:tc>
      </w:tr>
      <w:tr w:rsidR="00EB13DE" w:rsidRPr="00D95AE8" w14:paraId="58BF3D2D" w14:textId="77777777" w:rsidTr="00E14A14">
        <w:tc>
          <w:tcPr>
            <w:tcW w:w="4945" w:type="dxa"/>
          </w:tcPr>
          <w:p w14:paraId="13C51C73" w14:textId="78CD3F23" w:rsidR="00EB13DE" w:rsidRPr="00D95AE8" w:rsidRDefault="00EB13DE" w:rsidP="003F367C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D95AE8">
              <w:rPr>
                <w:rFonts w:asciiTheme="minorHAnsi" w:hAnsiTheme="minorHAnsi" w:cstheme="minorHAnsi"/>
                <w:sz w:val="20"/>
                <w:szCs w:val="20"/>
              </w:rPr>
              <w:t>Require</w:t>
            </w:r>
            <w:r w:rsidR="009D194F" w:rsidRPr="00D95AE8">
              <w:rPr>
                <w:rFonts w:asciiTheme="minorHAnsi" w:hAnsiTheme="minorHAnsi" w:cstheme="minorHAnsi"/>
                <w:sz w:val="20"/>
                <w:szCs w:val="20"/>
              </w:rPr>
              <w:t>d combination with other Symbol</w:t>
            </w:r>
            <w:r w:rsidRPr="00D95AE8">
              <w:rPr>
                <w:rFonts w:asciiTheme="minorHAnsi" w:hAnsiTheme="minorHAnsi" w:cstheme="minorHAnsi"/>
                <w:sz w:val="20"/>
                <w:szCs w:val="20"/>
              </w:rPr>
              <w:t xml:space="preserve"> IDs</w:t>
            </w:r>
            <w:r w:rsidRPr="00D95AE8">
              <w:rPr>
                <w:rFonts w:asciiTheme="minorHAnsi" w:hAnsiTheme="minorHAnsi" w:cstheme="minorHAnsi"/>
                <w:sz w:val="20"/>
                <w:szCs w:val="20"/>
              </w:rPr>
              <w:br/>
            </w:r>
            <w:r w:rsidRPr="00D95AE8">
              <w:rPr>
                <w:rFonts w:asciiTheme="minorHAnsi" w:hAnsiTheme="minorHAnsi" w:cstheme="minorHAnsi"/>
                <w:i/>
                <w:sz w:val="20"/>
                <w:szCs w:val="20"/>
              </w:rPr>
              <w:t>(may this symbol be omitted if another symbol is present i.e. manufacturer symbol vs. date of manufacture symbol)</w:t>
            </w:r>
          </w:p>
        </w:tc>
        <w:tc>
          <w:tcPr>
            <w:tcW w:w="4366" w:type="dxa"/>
          </w:tcPr>
          <w:p w14:paraId="0BE12E70" w14:textId="4A62D869" w:rsidR="00EB13DE" w:rsidRPr="00D95AE8" w:rsidRDefault="005F0D6D" w:rsidP="003F367C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D95AE8">
              <w:rPr>
                <w:rFonts w:asciiTheme="minorHAnsi" w:hAnsiTheme="minorHAnsi" w:cstheme="minorHAnsi"/>
                <w:sz w:val="20"/>
                <w:szCs w:val="20"/>
              </w:rPr>
              <w:t>N/A</w:t>
            </w:r>
          </w:p>
        </w:tc>
      </w:tr>
    </w:tbl>
    <w:p w14:paraId="1AF2F044" w14:textId="20564BA7" w:rsidR="00EB13DE" w:rsidRPr="00AA0A95" w:rsidRDefault="00EB13DE" w:rsidP="00EB13DE">
      <w:pPr>
        <w:rPr>
          <w:rFonts w:asciiTheme="minorHAnsi" w:hAnsiTheme="minorHAnsi" w:cstheme="minorHAnsi"/>
        </w:rPr>
      </w:pPr>
    </w:p>
    <w:p w14:paraId="2DA9C63A" w14:textId="77777777" w:rsidR="00EB13DE" w:rsidRPr="00AA0A95" w:rsidRDefault="00EB13DE" w:rsidP="00EB13DE">
      <w:pPr>
        <w:pStyle w:val="Heading1"/>
        <w:rPr>
          <w:rFonts w:asciiTheme="minorHAnsi" w:hAnsiTheme="minorHAnsi" w:cstheme="minorHAnsi"/>
        </w:rPr>
      </w:pPr>
      <w:bookmarkStart w:id="10" w:name="_Toc350251663"/>
      <w:bookmarkStart w:id="11" w:name="_Toc535502188"/>
      <w:r w:rsidRPr="00AA0A95">
        <w:rPr>
          <w:rFonts w:asciiTheme="minorHAnsi" w:hAnsiTheme="minorHAnsi" w:cstheme="minorHAnsi"/>
        </w:rPr>
        <w:t>Document Information</w:t>
      </w:r>
      <w:bookmarkEnd w:id="10"/>
      <w:bookmarkEnd w:id="11"/>
    </w:p>
    <w:p w14:paraId="65267D8E" w14:textId="77777777" w:rsidR="00EB13DE" w:rsidRPr="00AA0A95" w:rsidRDefault="00EB13DE" w:rsidP="00EB13DE">
      <w:pPr>
        <w:keepNext/>
        <w:rPr>
          <w:rFonts w:asciiTheme="minorHAnsi" w:hAnsiTheme="minorHAnsi" w:cstheme="minorHAnsi"/>
        </w:rPr>
      </w:pPr>
    </w:p>
    <w:tbl>
      <w:tblPr>
        <w:tblW w:w="4948" w:type="pct"/>
        <w:tblLayout w:type="fixed"/>
        <w:tblLook w:val="01E0" w:firstRow="1" w:lastRow="1" w:firstColumn="1" w:lastColumn="1" w:noHBand="0" w:noVBand="0"/>
      </w:tblPr>
      <w:tblGrid>
        <w:gridCol w:w="1561"/>
        <w:gridCol w:w="8085"/>
      </w:tblGrid>
      <w:tr w:rsidR="00EB13DE" w:rsidRPr="00AA0A95" w14:paraId="4107EDED" w14:textId="77777777" w:rsidTr="00D4119E">
        <w:trPr>
          <w:cantSplit/>
        </w:trPr>
        <w:tc>
          <w:tcPr>
            <w:tcW w:w="809" w:type="pct"/>
          </w:tcPr>
          <w:p w14:paraId="39030EA5" w14:textId="77777777" w:rsidR="00EB13DE" w:rsidRPr="00D95AE8" w:rsidRDefault="00EB13DE" w:rsidP="003F367C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D95AE8">
              <w:rPr>
                <w:rFonts w:asciiTheme="minorHAnsi" w:hAnsiTheme="minorHAnsi" w:cstheme="minorHAnsi"/>
                <w:b/>
                <w:sz w:val="20"/>
                <w:szCs w:val="20"/>
              </w:rPr>
              <w:t>Document Components</w:t>
            </w:r>
          </w:p>
        </w:tc>
        <w:tc>
          <w:tcPr>
            <w:tcW w:w="4191" w:type="pct"/>
          </w:tcPr>
          <w:p w14:paraId="661C5348" w14:textId="77777777" w:rsidR="00EB13DE" w:rsidRPr="00D95AE8" w:rsidRDefault="00EB13DE" w:rsidP="003F367C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D95AE8">
              <w:rPr>
                <w:rFonts w:asciiTheme="minorHAnsi" w:hAnsiTheme="minorHAnsi" w:cstheme="minorHAnsi"/>
                <w:sz w:val="20"/>
                <w:szCs w:val="20"/>
              </w:rPr>
              <w:t>This document contains the following additional components in DMS:</w:t>
            </w:r>
          </w:p>
          <w:p w14:paraId="7C3E2308" w14:textId="77777777" w:rsidR="00EB13DE" w:rsidRPr="00D95AE8" w:rsidRDefault="00EB13DE" w:rsidP="003F367C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  <w:tbl>
            <w:tblPr>
              <w:tblW w:w="7854" w:type="dxa"/>
              <w:tblLayout w:type="fixed"/>
              <w:tblCellMar>
                <w:left w:w="80" w:type="dxa"/>
                <w:right w:w="80" w:type="dxa"/>
              </w:tblCellMar>
              <w:tblLook w:val="0000" w:firstRow="0" w:lastRow="0" w:firstColumn="0" w:lastColumn="0" w:noHBand="0" w:noVBand="0"/>
            </w:tblPr>
            <w:tblGrid>
              <w:gridCol w:w="2977"/>
              <w:gridCol w:w="4877"/>
            </w:tblGrid>
            <w:tr w:rsidR="00EB13DE" w:rsidRPr="00D95AE8" w14:paraId="3CA01AC8" w14:textId="77777777" w:rsidTr="00AA0A95">
              <w:trPr>
                <w:cantSplit/>
                <w:trHeight w:val="286"/>
              </w:trPr>
              <w:tc>
                <w:tcPr>
                  <w:tcW w:w="297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4" w:space="0" w:color="auto"/>
                  </w:tcBorders>
                  <w:shd w:val="clear" w:color="auto" w:fill="F2F2F2" w:themeFill="background1" w:themeFillShade="F2"/>
                </w:tcPr>
                <w:p w14:paraId="67B3D57C" w14:textId="77777777" w:rsidR="00EB13DE" w:rsidRPr="00D95AE8" w:rsidRDefault="00EB13DE" w:rsidP="003F367C">
                  <w:pPr>
                    <w:jc w:val="center"/>
                    <w:rPr>
                      <w:rFonts w:asciiTheme="minorHAnsi" w:hAnsiTheme="minorHAnsi" w:cstheme="minorHAnsi"/>
                      <w:b/>
                      <w:iCs/>
                      <w:sz w:val="20"/>
                      <w:szCs w:val="20"/>
                    </w:rPr>
                  </w:pPr>
                  <w:r w:rsidRPr="00D95AE8">
                    <w:rPr>
                      <w:rFonts w:asciiTheme="minorHAnsi" w:hAnsiTheme="minorHAnsi" w:cstheme="minorHAnsi"/>
                      <w:b/>
                      <w:iCs/>
                      <w:sz w:val="20"/>
                      <w:szCs w:val="20"/>
                    </w:rPr>
                    <w:t>Filename</w:t>
                  </w:r>
                </w:p>
              </w:tc>
              <w:tc>
                <w:tcPr>
                  <w:tcW w:w="487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2F2F2" w:themeFill="background1" w:themeFillShade="F2"/>
                  <w:vAlign w:val="center"/>
                </w:tcPr>
                <w:p w14:paraId="7911D833" w14:textId="77777777" w:rsidR="00EB13DE" w:rsidRPr="00D95AE8" w:rsidRDefault="00EB13DE" w:rsidP="003F367C">
                  <w:pPr>
                    <w:jc w:val="center"/>
                    <w:rPr>
                      <w:rFonts w:asciiTheme="minorHAnsi" w:hAnsiTheme="minorHAnsi" w:cstheme="minorHAnsi"/>
                      <w:b/>
                      <w:iCs/>
                      <w:sz w:val="20"/>
                      <w:szCs w:val="20"/>
                    </w:rPr>
                  </w:pPr>
                  <w:r w:rsidRPr="00D95AE8">
                    <w:rPr>
                      <w:rFonts w:asciiTheme="minorHAnsi" w:hAnsiTheme="minorHAnsi" w:cstheme="minorHAnsi"/>
                      <w:b/>
                      <w:iCs/>
                      <w:sz w:val="20"/>
                      <w:szCs w:val="20"/>
                    </w:rPr>
                    <w:t>Description</w:t>
                  </w:r>
                </w:p>
              </w:tc>
            </w:tr>
            <w:tr w:rsidR="005F0D6D" w:rsidRPr="00D95AE8" w14:paraId="266727E0" w14:textId="77777777" w:rsidTr="00AA0A95">
              <w:trPr>
                <w:cantSplit/>
                <w:trHeight w:val="299"/>
              </w:trPr>
              <w:tc>
                <w:tcPr>
                  <w:tcW w:w="297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14:paraId="6530470A" w14:textId="447E4D12" w:rsidR="005F0D6D" w:rsidRPr="00D95AE8" w:rsidRDefault="00860B41" w:rsidP="00F3230B">
                  <w:pPr>
                    <w:pStyle w:val="MiniNormal"/>
                    <w:rPr>
                      <w:rFonts w:asciiTheme="minorHAnsi" w:hAnsiTheme="minorHAnsi" w:cstheme="minorHAnsi"/>
                      <w:szCs w:val="20"/>
                    </w:rPr>
                  </w:pPr>
                  <w:r>
                    <w:rPr>
                      <w:rFonts w:asciiTheme="minorHAnsi" w:hAnsiTheme="minorHAnsi" w:cstheme="minorHAnsi"/>
                      <w:szCs w:val="20"/>
                    </w:rPr>
                    <w:t>100070</w:t>
                  </w:r>
                  <w:r w:rsidR="005F0D6D" w:rsidRPr="00D95AE8">
                    <w:rPr>
                      <w:rFonts w:asciiTheme="minorHAnsi" w:hAnsiTheme="minorHAnsi" w:cstheme="minorHAnsi"/>
                      <w:szCs w:val="20"/>
                    </w:rPr>
                    <w:t>.ai</w:t>
                  </w:r>
                </w:p>
              </w:tc>
              <w:tc>
                <w:tcPr>
                  <w:tcW w:w="487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14:paraId="0822496A" w14:textId="101ACADF" w:rsidR="005F0D6D" w:rsidRPr="00D95AE8" w:rsidRDefault="005F0D6D" w:rsidP="00140C29">
                  <w:pPr>
                    <w:pStyle w:val="MiniNormal"/>
                    <w:rPr>
                      <w:rFonts w:asciiTheme="minorHAnsi" w:hAnsiTheme="minorHAnsi" w:cstheme="minorHAnsi"/>
                      <w:szCs w:val="20"/>
                    </w:rPr>
                  </w:pPr>
                  <w:r w:rsidRPr="00D95AE8">
                    <w:rPr>
                      <w:rFonts w:asciiTheme="minorHAnsi" w:hAnsiTheme="minorHAnsi" w:cstheme="minorHAnsi"/>
                      <w:szCs w:val="20"/>
                    </w:rPr>
                    <w:t>Adobe Illustrator (spec master)</w:t>
                  </w:r>
                </w:p>
              </w:tc>
            </w:tr>
            <w:tr w:rsidR="005F0D6D" w:rsidRPr="00D95AE8" w14:paraId="0868D1EC" w14:textId="77777777" w:rsidTr="00AA0A95">
              <w:trPr>
                <w:cantSplit/>
                <w:trHeight w:val="299"/>
              </w:trPr>
              <w:tc>
                <w:tcPr>
                  <w:tcW w:w="297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14:paraId="10F4A908" w14:textId="39A073FC" w:rsidR="005F0D6D" w:rsidRPr="00D95AE8" w:rsidRDefault="00860B41" w:rsidP="00F3230B">
                  <w:pPr>
                    <w:pStyle w:val="MiniNormal"/>
                    <w:rPr>
                      <w:rFonts w:asciiTheme="minorHAnsi" w:hAnsiTheme="minorHAnsi" w:cstheme="minorHAnsi"/>
                      <w:szCs w:val="20"/>
                    </w:rPr>
                  </w:pPr>
                  <w:r>
                    <w:rPr>
                      <w:rFonts w:asciiTheme="minorHAnsi" w:hAnsiTheme="minorHAnsi" w:cstheme="minorHAnsi"/>
                      <w:szCs w:val="20"/>
                    </w:rPr>
                    <w:t>100070</w:t>
                  </w:r>
                  <w:r w:rsidR="005F0D6D" w:rsidRPr="00D95AE8">
                    <w:rPr>
                      <w:rFonts w:asciiTheme="minorHAnsi" w:hAnsiTheme="minorHAnsi" w:cstheme="minorHAnsi"/>
                      <w:szCs w:val="20"/>
                    </w:rPr>
                    <w:t>.dxf</w:t>
                  </w:r>
                </w:p>
              </w:tc>
              <w:tc>
                <w:tcPr>
                  <w:tcW w:w="487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14:paraId="150553B4" w14:textId="349E58F2" w:rsidR="005F0D6D" w:rsidRPr="00D95AE8" w:rsidRDefault="005F0D6D" w:rsidP="00140C29">
                  <w:pPr>
                    <w:pStyle w:val="MiniNormal"/>
                    <w:rPr>
                      <w:rFonts w:asciiTheme="minorHAnsi" w:hAnsiTheme="minorHAnsi" w:cstheme="minorHAnsi"/>
                      <w:szCs w:val="20"/>
                    </w:rPr>
                  </w:pPr>
                  <w:r w:rsidRPr="00D95AE8">
                    <w:rPr>
                      <w:rFonts w:asciiTheme="minorHAnsi" w:hAnsiTheme="minorHAnsi" w:cstheme="minorHAnsi"/>
                      <w:szCs w:val="20"/>
                    </w:rPr>
                    <w:t>DXF in scalable vector format</w:t>
                  </w:r>
                </w:p>
              </w:tc>
            </w:tr>
            <w:tr w:rsidR="005F0D6D" w:rsidRPr="00D95AE8" w14:paraId="75539107" w14:textId="77777777" w:rsidTr="00AA0A95">
              <w:trPr>
                <w:cantSplit/>
                <w:trHeight w:val="299"/>
              </w:trPr>
              <w:tc>
                <w:tcPr>
                  <w:tcW w:w="297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14:paraId="0C89C095" w14:textId="01579403" w:rsidR="005F0D6D" w:rsidRPr="00D95AE8" w:rsidRDefault="00860B41" w:rsidP="00DD7D1F">
                  <w:pPr>
                    <w:pStyle w:val="MiniNormal"/>
                    <w:rPr>
                      <w:rFonts w:asciiTheme="minorHAnsi" w:hAnsiTheme="minorHAnsi" w:cstheme="minorHAnsi"/>
                      <w:szCs w:val="20"/>
                    </w:rPr>
                  </w:pPr>
                  <w:r>
                    <w:rPr>
                      <w:rFonts w:asciiTheme="minorHAnsi" w:hAnsiTheme="minorHAnsi" w:cstheme="minorHAnsi"/>
                      <w:szCs w:val="20"/>
                    </w:rPr>
                    <w:t>100070</w:t>
                  </w:r>
                  <w:r w:rsidR="005F0D6D" w:rsidRPr="00D95AE8">
                    <w:rPr>
                      <w:rFonts w:asciiTheme="minorHAnsi" w:hAnsiTheme="minorHAnsi" w:cstheme="minorHAnsi"/>
                      <w:szCs w:val="20"/>
                    </w:rPr>
                    <w:t>.log</w:t>
                  </w:r>
                </w:p>
              </w:tc>
              <w:tc>
                <w:tcPr>
                  <w:tcW w:w="487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14:paraId="1BADCB0E" w14:textId="0FF31F30" w:rsidR="005F0D6D" w:rsidRPr="00D95AE8" w:rsidRDefault="005F0D6D" w:rsidP="00140C29">
                  <w:pPr>
                    <w:pStyle w:val="MiniNormal"/>
                    <w:rPr>
                      <w:rFonts w:asciiTheme="minorHAnsi" w:hAnsiTheme="minorHAnsi" w:cstheme="minorHAnsi"/>
                      <w:szCs w:val="20"/>
                    </w:rPr>
                  </w:pPr>
                  <w:r w:rsidRPr="00D95AE8">
                    <w:rPr>
                      <w:rFonts w:asciiTheme="minorHAnsi" w:hAnsiTheme="minorHAnsi" w:cstheme="minorHAnsi"/>
                      <w:szCs w:val="20"/>
                    </w:rPr>
                    <w:t>Laser file</w:t>
                  </w:r>
                </w:p>
              </w:tc>
            </w:tr>
            <w:tr w:rsidR="005F0D6D" w:rsidRPr="00D95AE8" w14:paraId="08C1C726" w14:textId="77777777" w:rsidTr="00AA0A95">
              <w:trPr>
                <w:cantSplit/>
                <w:trHeight w:val="314"/>
              </w:trPr>
              <w:tc>
                <w:tcPr>
                  <w:tcW w:w="297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14:paraId="7FE85B24" w14:textId="02920581" w:rsidR="005F0D6D" w:rsidRPr="00D95AE8" w:rsidRDefault="00860B41" w:rsidP="00DD7D1F">
                  <w:pPr>
                    <w:pStyle w:val="MiniNormal"/>
                    <w:rPr>
                      <w:rFonts w:asciiTheme="minorHAnsi" w:hAnsiTheme="minorHAnsi" w:cstheme="minorHAnsi"/>
                      <w:szCs w:val="20"/>
                    </w:rPr>
                  </w:pPr>
                  <w:r>
                    <w:rPr>
                      <w:rFonts w:asciiTheme="minorHAnsi" w:hAnsiTheme="minorHAnsi" w:cstheme="minorHAnsi"/>
                      <w:szCs w:val="20"/>
                    </w:rPr>
                    <w:t>100070</w:t>
                  </w:r>
                  <w:r w:rsidR="005F0D6D" w:rsidRPr="00D95AE8">
                    <w:rPr>
                      <w:rFonts w:asciiTheme="minorHAnsi" w:hAnsiTheme="minorHAnsi" w:cstheme="minorHAnsi"/>
                      <w:szCs w:val="20"/>
                    </w:rPr>
                    <w:t>.pdf</w:t>
                  </w:r>
                </w:p>
              </w:tc>
              <w:tc>
                <w:tcPr>
                  <w:tcW w:w="487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14:paraId="0FFD7016" w14:textId="50371442" w:rsidR="005F0D6D" w:rsidRPr="00D95AE8" w:rsidRDefault="005F0D6D" w:rsidP="00140C29">
                  <w:pPr>
                    <w:pStyle w:val="MiniNormal"/>
                    <w:rPr>
                      <w:rFonts w:asciiTheme="minorHAnsi" w:hAnsiTheme="minorHAnsi" w:cstheme="minorHAnsi"/>
                      <w:szCs w:val="20"/>
                    </w:rPr>
                  </w:pPr>
                  <w:r w:rsidRPr="00D95AE8">
                    <w:rPr>
                      <w:rFonts w:asciiTheme="minorHAnsi" w:hAnsiTheme="minorHAnsi" w:cstheme="minorHAnsi"/>
                      <w:szCs w:val="20"/>
                    </w:rPr>
                    <w:t>PDF in scalable vector format</w:t>
                  </w:r>
                </w:p>
              </w:tc>
            </w:tr>
            <w:tr w:rsidR="005F0D6D" w:rsidRPr="00D95AE8" w14:paraId="49D76C48" w14:textId="77777777" w:rsidTr="00AA0A95">
              <w:trPr>
                <w:cantSplit/>
                <w:trHeight w:val="299"/>
              </w:trPr>
              <w:tc>
                <w:tcPr>
                  <w:tcW w:w="297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14:paraId="7DFBD629" w14:textId="417C404A" w:rsidR="005F0D6D" w:rsidRPr="00D95AE8" w:rsidRDefault="00860B41" w:rsidP="00DD7D1F">
                  <w:pPr>
                    <w:pStyle w:val="MiniNormal"/>
                    <w:rPr>
                      <w:rFonts w:asciiTheme="minorHAnsi" w:hAnsiTheme="minorHAnsi" w:cstheme="minorHAnsi"/>
                      <w:szCs w:val="20"/>
                    </w:rPr>
                  </w:pPr>
                  <w:r>
                    <w:rPr>
                      <w:rFonts w:asciiTheme="minorHAnsi" w:hAnsiTheme="minorHAnsi" w:cstheme="minorHAnsi"/>
                      <w:szCs w:val="20"/>
                    </w:rPr>
                    <w:t>100070</w:t>
                  </w:r>
                  <w:r w:rsidR="005F0D6D" w:rsidRPr="00D95AE8">
                    <w:rPr>
                      <w:rFonts w:asciiTheme="minorHAnsi" w:hAnsiTheme="minorHAnsi" w:cstheme="minorHAnsi"/>
                      <w:szCs w:val="20"/>
                    </w:rPr>
                    <w:t>.svg</w:t>
                  </w:r>
                </w:p>
              </w:tc>
              <w:tc>
                <w:tcPr>
                  <w:tcW w:w="487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14:paraId="4153E079" w14:textId="65BB73AF" w:rsidR="005F0D6D" w:rsidRPr="00D95AE8" w:rsidRDefault="005F0D6D" w:rsidP="00140C29">
                  <w:pPr>
                    <w:pStyle w:val="MiniNormal"/>
                    <w:rPr>
                      <w:rFonts w:asciiTheme="minorHAnsi" w:hAnsiTheme="minorHAnsi" w:cstheme="minorHAnsi"/>
                      <w:szCs w:val="20"/>
                    </w:rPr>
                  </w:pPr>
                  <w:r w:rsidRPr="00D95AE8">
                    <w:rPr>
                      <w:rFonts w:asciiTheme="minorHAnsi" w:hAnsiTheme="minorHAnsi" w:cstheme="minorHAnsi"/>
                      <w:szCs w:val="20"/>
                    </w:rPr>
                    <w:t>File for CodeSoft Thermo Transfer Printers</w:t>
                  </w:r>
                </w:p>
              </w:tc>
            </w:tr>
            <w:tr w:rsidR="005F0D6D" w:rsidRPr="00D95AE8" w14:paraId="1DB01645" w14:textId="77777777" w:rsidTr="00AA0A95">
              <w:trPr>
                <w:cantSplit/>
                <w:trHeight w:val="299"/>
              </w:trPr>
              <w:tc>
                <w:tcPr>
                  <w:tcW w:w="297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14:paraId="59CCA589" w14:textId="6468F079" w:rsidR="005F0D6D" w:rsidRPr="00D95AE8" w:rsidRDefault="00860B41" w:rsidP="00DD7D1F">
                  <w:pPr>
                    <w:pStyle w:val="MiniNormal"/>
                    <w:rPr>
                      <w:rFonts w:asciiTheme="minorHAnsi" w:hAnsiTheme="minorHAnsi" w:cstheme="minorHAnsi"/>
                      <w:szCs w:val="20"/>
                    </w:rPr>
                  </w:pPr>
                  <w:r>
                    <w:rPr>
                      <w:rFonts w:asciiTheme="minorHAnsi" w:hAnsiTheme="minorHAnsi" w:cstheme="minorHAnsi"/>
                      <w:szCs w:val="20"/>
                    </w:rPr>
                    <w:t>100070</w:t>
                  </w:r>
                  <w:r w:rsidR="005F0D6D" w:rsidRPr="00D95AE8">
                    <w:rPr>
                      <w:rFonts w:asciiTheme="minorHAnsi" w:hAnsiTheme="minorHAnsi" w:cstheme="minorHAnsi"/>
                      <w:szCs w:val="20"/>
                    </w:rPr>
                    <w:t>_300dpi.png</w:t>
                  </w:r>
                </w:p>
              </w:tc>
              <w:tc>
                <w:tcPr>
                  <w:tcW w:w="487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14:paraId="1AF75622" w14:textId="7353F5A7" w:rsidR="005F0D6D" w:rsidRPr="00D95AE8" w:rsidRDefault="005F0D6D" w:rsidP="00140C29">
                  <w:pPr>
                    <w:pStyle w:val="MiniNormal"/>
                    <w:rPr>
                      <w:rFonts w:asciiTheme="minorHAnsi" w:hAnsiTheme="minorHAnsi" w:cstheme="minorHAnsi"/>
                      <w:szCs w:val="20"/>
                    </w:rPr>
                  </w:pPr>
                  <w:r w:rsidRPr="00D95AE8">
                    <w:rPr>
                      <w:rFonts w:asciiTheme="minorHAnsi" w:hAnsiTheme="minorHAnsi" w:cstheme="minorHAnsi"/>
                      <w:szCs w:val="20"/>
                    </w:rPr>
                    <w:t>Bitmap, 300dpi</w:t>
                  </w:r>
                </w:p>
              </w:tc>
            </w:tr>
            <w:tr w:rsidR="005F0D6D" w:rsidRPr="00D95AE8" w14:paraId="55AF3F4A" w14:textId="77777777" w:rsidTr="00AA0A95">
              <w:trPr>
                <w:cantSplit/>
                <w:trHeight w:val="299"/>
              </w:trPr>
              <w:tc>
                <w:tcPr>
                  <w:tcW w:w="297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14:paraId="66380375" w14:textId="73986559" w:rsidR="005F0D6D" w:rsidRPr="00D95AE8" w:rsidRDefault="00860B41" w:rsidP="00DD7D1F">
                  <w:pPr>
                    <w:pStyle w:val="MiniNormal"/>
                    <w:rPr>
                      <w:rFonts w:asciiTheme="minorHAnsi" w:hAnsiTheme="minorHAnsi" w:cstheme="minorHAnsi"/>
                      <w:szCs w:val="20"/>
                    </w:rPr>
                  </w:pPr>
                  <w:r>
                    <w:rPr>
                      <w:rFonts w:asciiTheme="minorHAnsi" w:hAnsiTheme="minorHAnsi" w:cstheme="minorHAnsi"/>
                      <w:szCs w:val="20"/>
                    </w:rPr>
                    <w:t>100070</w:t>
                  </w:r>
                  <w:r w:rsidR="005F0D6D" w:rsidRPr="00D95AE8">
                    <w:rPr>
                      <w:rFonts w:asciiTheme="minorHAnsi" w:hAnsiTheme="minorHAnsi" w:cstheme="minorHAnsi"/>
                      <w:szCs w:val="20"/>
                    </w:rPr>
                    <w:t>_600dpi.png</w:t>
                  </w:r>
                </w:p>
              </w:tc>
              <w:tc>
                <w:tcPr>
                  <w:tcW w:w="487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14:paraId="0DE9996A" w14:textId="7AE5E175" w:rsidR="005F0D6D" w:rsidRPr="00D95AE8" w:rsidRDefault="005F0D6D" w:rsidP="00140C29">
                  <w:pPr>
                    <w:pStyle w:val="MiniNormal"/>
                    <w:rPr>
                      <w:rFonts w:asciiTheme="minorHAnsi" w:hAnsiTheme="minorHAnsi" w:cstheme="minorHAnsi"/>
                      <w:szCs w:val="20"/>
                    </w:rPr>
                  </w:pPr>
                  <w:r w:rsidRPr="00D95AE8">
                    <w:rPr>
                      <w:rFonts w:asciiTheme="minorHAnsi" w:hAnsiTheme="minorHAnsi" w:cstheme="minorHAnsi"/>
                      <w:szCs w:val="20"/>
                    </w:rPr>
                    <w:t>Bitmap, 600dpi</w:t>
                  </w:r>
                </w:p>
              </w:tc>
            </w:tr>
          </w:tbl>
          <w:p w14:paraId="5E7170F9" w14:textId="77777777" w:rsidR="00EB13DE" w:rsidRPr="00D95AE8" w:rsidRDefault="00EB13DE" w:rsidP="003F367C">
            <w:pPr>
              <w:pStyle w:val="MiniNormal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14:paraId="394B7F10" w14:textId="1E97B043" w:rsidR="0049061E" w:rsidRPr="00AA0A95" w:rsidRDefault="0049061E" w:rsidP="00A0163E">
      <w:pPr>
        <w:rPr>
          <w:rFonts w:asciiTheme="minorHAnsi" w:hAnsiTheme="minorHAnsi" w:cstheme="minorHAnsi"/>
        </w:rPr>
      </w:pPr>
    </w:p>
    <w:sectPr w:rsidR="0049061E" w:rsidRPr="00AA0A95" w:rsidSect="00D4119E">
      <w:headerReference w:type="even" r:id="rId13"/>
      <w:headerReference w:type="default" r:id="rId14"/>
      <w:footerReference w:type="even" r:id="rId15"/>
      <w:footerReference w:type="default" r:id="rId16"/>
      <w:footnotePr>
        <w:numRestart w:val="eachPage"/>
      </w:footnotePr>
      <w:type w:val="continuous"/>
      <w:pgSz w:w="11907" w:h="16840" w:code="9"/>
      <w:pgMar w:top="1440" w:right="1080" w:bottom="720" w:left="1080" w:header="72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750161" w14:textId="77777777" w:rsidR="005A6ECD" w:rsidRDefault="005A6ECD">
      <w:r>
        <w:separator/>
      </w:r>
    </w:p>
    <w:p w14:paraId="4DC2B31D" w14:textId="77777777" w:rsidR="005A6ECD" w:rsidRDefault="005A6ECD"/>
    <w:p w14:paraId="415E4750" w14:textId="77777777" w:rsidR="005A6ECD" w:rsidRDefault="005A6ECD"/>
  </w:endnote>
  <w:endnote w:type="continuationSeparator" w:id="0">
    <w:p w14:paraId="06F468EA" w14:textId="77777777" w:rsidR="005A6ECD" w:rsidRDefault="005A6ECD">
      <w:r>
        <w:continuationSeparator/>
      </w:r>
    </w:p>
    <w:p w14:paraId="6969A030" w14:textId="77777777" w:rsidR="005A6ECD" w:rsidRDefault="005A6ECD"/>
    <w:p w14:paraId="143340B6" w14:textId="77777777" w:rsidR="005A6ECD" w:rsidRDefault="005A6EC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lbertus Medium">
    <w:altName w:val="Eras Medium ITC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F2F05B" w14:textId="77777777" w:rsidR="00FF350C" w:rsidRDefault="00FF350C">
    <w:pPr>
      <w:pStyle w:val="Footer"/>
    </w:pPr>
  </w:p>
  <w:p w14:paraId="1AF2F05C" w14:textId="77777777" w:rsidR="00FF350C" w:rsidRDefault="00FF350C"/>
  <w:p w14:paraId="580F4B8B" w14:textId="77777777" w:rsidR="003634DE" w:rsidRDefault="003634DE"/>
  <w:p w14:paraId="10A5FB28" w14:textId="77777777" w:rsidR="0039779B" w:rsidRDefault="0039779B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424CB" w14:textId="500C3A85" w:rsidR="000C2409" w:rsidRPr="000C2409" w:rsidRDefault="00FF350C" w:rsidP="000C2409">
    <w:pPr>
      <w:pBdr>
        <w:top w:val="single" w:sz="4" w:space="1" w:color="auto"/>
      </w:pBdr>
      <w:tabs>
        <w:tab w:val="right" w:pos="10080"/>
      </w:tabs>
      <w:rPr>
        <w:noProof/>
      </w:rPr>
    </w:pPr>
    <w:r w:rsidRPr="00082C1C">
      <w:rPr>
        <w:b/>
        <w:bCs/>
      </w:rPr>
      <w:t>Restricted</w:t>
    </w:r>
    <w:r w:rsidRPr="00082C1C">
      <w:t xml:space="preserve"> </w:t>
    </w:r>
    <w:r>
      <w:tab/>
      <w:t xml:space="preserve">Page </w:t>
    </w:r>
    <w:r>
      <w:fldChar w:fldCharType="begin"/>
    </w:r>
    <w:r>
      <w:instrText xml:space="preserve"> PAGE </w:instrText>
    </w:r>
    <w:r>
      <w:fldChar w:fldCharType="separate"/>
    </w:r>
    <w:r w:rsidR="00D16E4D">
      <w:rPr>
        <w:noProof/>
      </w:rPr>
      <w:t>4</w:t>
    </w:r>
    <w:r>
      <w:rPr>
        <w:noProof/>
      </w:rPr>
      <w:fldChar w:fldCharType="end"/>
    </w:r>
    <w:r>
      <w:t xml:space="preserve"> of </w:t>
    </w:r>
    <w:r w:rsidR="00982CBE">
      <w:rPr>
        <w:noProof/>
      </w:rPr>
      <w:fldChar w:fldCharType="begin"/>
    </w:r>
    <w:r w:rsidR="00982CBE">
      <w:rPr>
        <w:noProof/>
      </w:rPr>
      <w:instrText xml:space="preserve"> NUMPAGES </w:instrText>
    </w:r>
    <w:r w:rsidR="00982CBE">
      <w:rPr>
        <w:noProof/>
      </w:rPr>
      <w:fldChar w:fldCharType="separate"/>
    </w:r>
    <w:r w:rsidR="00D16E4D">
      <w:rPr>
        <w:noProof/>
      </w:rPr>
      <w:t>4</w:t>
    </w:r>
    <w:r w:rsidR="00982CBE">
      <w:rPr>
        <w:noProof/>
      </w:rPr>
      <w:fldChar w:fldCharType="end"/>
    </w:r>
  </w:p>
  <w:p w14:paraId="2C6E6311" w14:textId="77777777" w:rsidR="0039779B" w:rsidRDefault="0039779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30BBB9" w14:textId="77777777" w:rsidR="005A6ECD" w:rsidRDefault="005A6ECD">
      <w:r>
        <w:separator/>
      </w:r>
    </w:p>
    <w:p w14:paraId="169E63EE" w14:textId="77777777" w:rsidR="005A6ECD" w:rsidRDefault="005A6ECD"/>
    <w:p w14:paraId="556C4C05" w14:textId="77777777" w:rsidR="005A6ECD" w:rsidRDefault="005A6ECD"/>
  </w:footnote>
  <w:footnote w:type="continuationSeparator" w:id="0">
    <w:p w14:paraId="2EED3453" w14:textId="77777777" w:rsidR="005A6ECD" w:rsidRDefault="005A6ECD">
      <w:r>
        <w:continuationSeparator/>
      </w:r>
    </w:p>
    <w:p w14:paraId="5CFD1C28" w14:textId="77777777" w:rsidR="005A6ECD" w:rsidRDefault="005A6ECD"/>
    <w:p w14:paraId="752E19B9" w14:textId="77777777" w:rsidR="005A6ECD" w:rsidRDefault="005A6ECD"/>
  </w:footnote>
  <w:footnote w:id="1">
    <w:p w14:paraId="334E3B9E" w14:textId="77777777" w:rsidR="00127EBF" w:rsidRPr="00363275" w:rsidRDefault="00127EBF" w:rsidP="00127EBF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5C1210">
        <w:t xml:space="preserve">Effective Date is the date of last signature. 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F2F04D" w14:textId="77777777" w:rsidR="00FF350C" w:rsidRDefault="00FF350C"/>
  <w:p w14:paraId="1AF2F04E" w14:textId="77777777" w:rsidR="00FF350C" w:rsidRDefault="00FF350C"/>
  <w:p w14:paraId="0EA80148" w14:textId="77777777" w:rsidR="003634DE" w:rsidRDefault="003634DE"/>
  <w:p w14:paraId="4123182A" w14:textId="77777777" w:rsidR="0039779B" w:rsidRDefault="0039779B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2F2F2" w:themeFill="background1" w:themeFillShade="F2"/>
      <w:tblLook w:val="04A0" w:firstRow="1" w:lastRow="0" w:firstColumn="1" w:lastColumn="0" w:noHBand="0" w:noVBand="1"/>
    </w:tblPr>
    <w:tblGrid>
      <w:gridCol w:w="2150"/>
      <w:gridCol w:w="4206"/>
      <w:gridCol w:w="3391"/>
    </w:tblGrid>
    <w:tr w:rsidR="00FF350C" w14:paraId="1AF2F051" w14:textId="77777777" w:rsidTr="00CA52DC">
      <w:trPr>
        <w:trHeight w:val="723"/>
      </w:trPr>
      <w:tc>
        <w:tcPr>
          <w:tcW w:w="6792" w:type="dxa"/>
          <w:gridSpan w:val="2"/>
          <w:tcBorders>
            <w:top w:val="thinThickLargeGap" w:sz="24" w:space="0" w:color="auto"/>
          </w:tcBorders>
          <w:shd w:val="clear" w:color="auto" w:fill="F2F2F2" w:themeFill="background1" w:themeFillShade="F2"/>
          <w:vAlign w:val="center"/>
        </w:tcPr>
        <w:p w14:paraId="1AF2F04F" w14:textId="6AA543A3" w:rsidR="00FF350C" w:rsidRPr="00D07E13" w:rsidRDefault="00EB13DE" w:rsidP="00140C29">
          <w:pPr>
            <w:spacing w:before="40"/>
            <w:rPr>
              <w:rFonts w:eastAsia="Batang"/>
              <w:b/>
              <w:sz w:val="28"/>
              <w:szCs w:val="28"/>
            </w:rPr>
          </w:pPr>
          <w:r w:rsidRPr="00D4119E">
            <w:rPr>
              <w:rFonts w:eastAsia="Batang"/>
              <w:b/>
              <w:sz w:val="28"/>
              <w:szCs w:val="28"/>
            </w:rPr>
            <w:t xml:space="preserve">Label Specification </w:t>
          </w:r>
          <w:r w:rsidR="00FA0B90">
            <w:rPr>
              <w:rFonts w:eastAsia="Batang"/>
              <w:b/>
              <w:sz w:val="28"/>
              <w:szCs w:val="28"/>
            </w:rPr>
            <w:t>Philips China ROHS</w:t>
          </w:r>
          <w:r w:rsidR="009E1D3B">
            <w:rPr>
              <w:rFonts w:eastAsia="Batang"/>
              <w:b/>
              <w:sz w:val="28"/>
              <w:szCs w:val="28"/>
            </w:rPr>
            <w:t xml:space="preserve"> </w:t>
          </w:r>
          <w:r w:rsidR="00860B41">
            <w:rPr>
              <w:rFonts w:eastAsia="Batang"/>
              <w:b/>
              <w:sz w:val="28"/>
              <w:szCs w:val="28"/>
            </w:rPr>
            <w:t>10</w:t>
          </w:r>
        </w:p>
      </w:tc>
      <w:tc>
        <w:tcPr>
          <w:tcW w:w="3396" w:type="dxa"/>
          <w:vMerge w:val="restart"/>
          <w:tcBorders>
            <w:top w:val="thinThickLargeGap" w:sz="24" w:space="0" w:color="auto"/>
          </w:tcBorders>
          <w:shd w:val="clear" w:color="auto" w:fill="F2F2F2" w:themeFill="background1" w:themeFillShade="F2"/>
          <w:vAlign w:val="center"/>
        </w:tcPr>
        <w:p w14:paraId="1AF2F050" w14:textId="77777777" w:rsidR="00FF350C" w:rsidRPr="00901CA2" w:rsidRDefault="00FF350C" w:rsidP="00901CA2">
          <w:pPr>
            <w:rPr>
              <w:rFonts w:ascii="Albertus Medium" w:eastAsia="Batang" w:hAnsi="Albertus Medium"/>
              <w:i/>
            </w:rPr>
          </w:pPr>
          <w:r>
            <w:rPr>
              <w:noProof/>
            </w:rPr>
            <mc:AlternateContent>
              <mc:Choice Requires="wpc">
                <w:drawing>
                  <wp:inline distT="0" distB="0" distL="0" distR="0" wp14:anchorId="1AF2F05E" wp14:editId="1AF2F05F">
                    <wp:extent cx="1985645" cy="360045"/>
                    <wp:effectExtent l="0" t="0" r="0" b="1905"/>
                    <wp:docPr id="4" name="Canvas 4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Canvas">
                        <wpc:wpc>
                          <wpc:bg>
                            <a:noFill/>
                          </wpc:bg>
                          <wpc:whole>
                            <a:ln>
                              <a:noFill/>
                            </a:ln>
                          </wpc:whole>
                          <wps:wsp>
                            <wps:cNvPr id="3" name="Freeform 6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-4445" y="0"/>
                                <a:ext cx="1985645" cy="363855"/>
                              </a:xfrm>
                              <a:custGeom>
                                <a:avLst/>
                                <a:gdLst>
                                  <a:gd name="T0" fmla="*/ 137 w 480"/>
                                  <a:gd name="T1" fmla="*/ 1 h 94"/>
                                  <a:gd name="T2" fmla="*/ 111 w 480"/>
                                  <a:gd name="T3" fmla="*/ 37 h 94"/>
                                  <a:gd name="T4" fmla="*/ 85 w 480"/>
                                  <a:gd name="T5" fmla="*/ 1 h 94"/>
                                  <a:gd name="T6" fmla="*/ 111 w 480"/>
                                  <a:gd name="T7" fmla="*/ 92 h 94"/>
                                  <a:gd name="T8" fmla="*/ 137 w 480"/>
                                  <a:gd name="T9" fmla="*/ 56 h 94"/>
                                  <a:gd name="T10" fmla="*/ 163 w 480"/>
                                  <a:gd name="T11" fmla="*/ 92 h 94"/>
                                  <a:gd name="T12" fmla="*/ 253 w 480"/>
                                  <a:gd name="T13" fmla="*/ 74 h 94"/>
                                  <a:gd name="T14" fmla="*/ 227 w 480"/>
                                  <a:gd name="T15" fmla="*/ 1 h 94"/>
                                  <a:gd name="T16" fmla="*/ 274 w 480"/>
                                  <a:gd name="T17" fmla="*/ 92 h 94"/>
                                  <a:gd name="T18" fmla="*/ 253 w 480"/>
                                  <a:gd name="T19" fmla="*/ 74 h 94"/>
                                  <a:gd name="T20" fmla="*/ 182 w 480"/>
                                  <a:gd name="T21" fmla="*/ 1 h 94"/>
                                  <a:gd name="T22" fmla="*/ 208 w 480"/>
                                  <a:gd name="T23" fmla="*/ 92 h 94"/>
                                  <a:gd name="T24" fmla="*/ 312 w 480"/>
                                  <a:gd name="T25" fmla="*/ 1 h 94"/>
                                  <a:gd name="T26" fmla="*/ 287 w 480"/>
                                  <a:gd name="T27" fmla="*/ 92 h 94"/>
                                  <a:gd name="T28" fmla="*/ 312 w 480"/>
                                  <a:gd name="T29" fmla="*/ 1 h 94"/>
                                  <a:gd name="T30" fmla="*/ 451 w 480"/>
                                  <a:gd name="T31" fmla="*/ 17 h 94"/>
                                  <a:gd name="T32" fmla="*/ 472 w 480"/>
                                  <a:gd name="T33" fmla="*/ 2 h 94"/>
                                  <a:gd name="T34" fmla="*/ 414 w 480"/>
                                  <a:gd name="T35" fmla="*/ 27 h 94"/>
                                  <a:gd name="T36" fmla="*/ 441 w 480"/>
                                  <a:gd name="T37" fmla="*/ 76 h 94"/>
                                  <a:gd name="T38" fmla="*/ 414 w 480"/>
                                  <a:gd name="T39" fmla="*/ 89 h 94"/>
                                  <a:gd name="T40" fmla="*/ 480 w 480"/>
                                  <a:gd name="T41" fmla="*/ 63 h 94"/>
                                  <a:gd name="T42" fmla="*/ 367 w 480"/>
                                  <a:gd name="T43" fmla="*/ 70 h 94"/>
                                  <a:gd name="T44" fmla="*/ 363 w 480"/>
                                  <a:gd name="T45" fmla="*/ 0 h 94"/>
                                  <a:gd name="T46" fmla="*/ 332 w 480"/>
                                  <a:gd name="T47" fmla="*/ 92 h 94"/>
                                  <a:gd name="T48" fmla="*/ 358 w 480"/>
                                  <a:gd name="T49" fmla="*/ 70 h 94"/>
                                  <a:gd name="T50" fmla="*/ 381 w 480"/>
                                  <a:gd name="T51" fmla="*/ 34 h 94"/>
                                  <a:gd name="T52" fmla="*/ 358 w 480"/>
                                  <a:gd name="T53" fmla="*/ 54 h 94"/>
                                  <a:gd name="T54" fmla="*/ 362 w 480"/>
                                  <a:gd name="T55" fmla="*/ 17 h 94"/>
                                  <a:gd name="T56" fmla="*/ 35 w 480"/>
                                  <a:gd name="T57" fmla="*/ 70 h 94"/>
                                  <a:gd name="T58" fmla="*/ 32 w 480"/>
                                  <a:gd name="T59" fmla="*/ 0 h 94"/>
                                  <a:gd name="T60" fmla="*/ 0 w 480"/>
                                  <a:gd name="T61" fmla="*/ 92 h 94"/>
                                  <a:gd name="T62" fmla="*/ 26 w 480"/>
                                  <a:gd name="T63" fmla="*/ 70 h 94"/>
                                  <a:gd name="T64" fmla="*/ 49 w 480"/>
                                  <a:gd name="T65" fmla="*/ 34 h 94"/>
                                  <a:gd name="T66" fmla="*/ 26 w 480"/>
                                  <a:gd name="T67" fmla="*/ 54 h 94"/>
                                  <a:gd name="T68" fmla="*/ 30 w 480"/>
                                  <a:gd name="T69" fmla="*/ 17 h 9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</a:cxnLst>
                                <a:rect l="0" t="0" r="r" b="b"/>
                                <a:pathLst>
                                  <a:path w="480" h="94">
                                    <a:moveTo>
                                      <a:pt x="163" y="1"/>
                                    </a:moveTo>
                                    <a:cubicBezTo>
                                      <a:pt x="137" y="1"/>
                                      <a:pt x="137" y="1"/>
                                      <a:pt x="137" y="1"/>
                                    </a:cubicBezTo>
                                    <a:cubicBezTo>
                                      <a:pt x="137" y="37"/>
                                      <a:pt x="137" y="37"/>
                                      <a:pt x="137" y="37"/>
                                    </a:cubicBezTo>
                                    <a:cubicBezTo>
                                      <a:pt x="111" y="37"/>
                                      <a:pt x="111" y="37"/>
                                      <a:pt x="111" y="37"/>
                                    </a:cubicBezTo>
                                    <a:cubicBezTo>
                                      <a:pt x="111" y="1"/>
                                      <a:pt x="111" y="1"/>
                                      <a:pt x="111" y="1"/>
                                    </a:cubicBezTo>
                                    <a:cubicBezTo>
                                      <a:pt x="85" y="1"/>
                                      <a:pt x="85" y="1"/>
                                      <a:pt x="85" y="1"/>
                                    </a:cubicBezTo>
                                    <a:cubicBezTo>
                                      <a:pt x="85" y="92"/>
                                      <a:pt x="85" y="92"/>
                                      <a:pt x="85" y="92"/>
                                    </a:cubicBezTo>
                                    <a:cubicBezTo>
                                      <a:pt x="111" y="92"/>
                                      <a:pt x="111" y="92"/>
                                      <a:pt x="111" y="92"/>
                                    </a:cubicBezTo>
                                    <a:cubicBezTo>
                                      <a:pt x="111" y="56"/>
                                      <a:pt x="111" y="56"/>
                                      <a:pt x="111" y="56"/>
                                    </a:cubicBezTo>
                                    <a:cubicBezTo>
                                      <a:pt x="137" y="56"/>
                                      <a:pt x="137" y="56"/>
                                      <a:pt x="137" y="56"/>
                                    </a:cubicBezTo>
                                    <a:cubicBezTo>
                                      <a:pt x="137" y="92"/>
                                      <a:pt x="137" y="92"/>
                                      <a:pt x="137" y="92"/>
                                    </a:cubicBezTo>
                                    <a:cubicBezTo>
                                      <a:pt x="163" y="92"/>
                                      <a:pt x="163" y="92"/>
                                      <a:pt x="163" y="92"/>
                                    </a:cubicBezTo>
                                    <a:cubicBezTo>
                                      <a:pt x="163" y="1"/>
                                      <a:pt x="163" y="1"/>
                                      <a:pt x="163" y="1"/>
                                    </a:cubicBezTo>
                                    <a:close/>
                                    <a:moveTo>
                                      <a:pt x="253" y="74"/>
                                    </a:moveTo>
                                    <a:cubicBezTo>
                                      <a:pt x="253" y="1"/>
                                      <a:pt x="253" y="1"/>
                                      <a:pt x="253" y="1"/>
                                    </a:cubicBezTo>
                                    <a:cubicBezTo>
                                      <a:pt x="227" y="1"/>
                                      <a:pt x="227" y="1"/>
                                      <a:pt x="227" y="1"/>
                                    </a:cubicBezTo>
                                    <a:cubicBezTo>
                                      <a:pt x="227" y="92"/>
                                      <a:pt x="227" y="92"/>
                                      <a:pt x="227" y="92"/>
                                    </a:cubicBezTo>
                                    <a:cubicBezTo>
                                      <a:pt x="274" y="92"/>
                                      <a:pt x="274" y="92"/>
                                      <a:pt x="274" y="92"/>
                                    </a:cubicBezTo>
                                    <a:cubicBezTo>
                                      <a:pt x="277" y="74"/>
                                      <a:pt x="277" y="74"/>
                                      <a:pt x="277" y="74"/>
                                    </a:cubicBezTo>
                                    <a:cubicBezTo>
                                      <a:pt x="253" y="74"/>
                                      <a:pt x="253" y="74"/>
                                      <a:pt x="253" y="74"/>
                                    </a:cubicBezTo>
                                    <a:close/>
                                    <a:moveTo>
                                      <a:pt x="208" y="1"/>
                                    </a:moveTo>
                                    <a:cubicBezTo>
                                      <a:pt x="182" y="1"/>
                                      <a:pt x="182" y="1"/>
                                      <a:pt x="182" y="1"/>
                                    </a:cubicBezTo>
                                    <a:cubicBezTo>
                                      <a:pt x="182" y="92"/>
                                      <a:pt x="182" y="92"/>
                                      <a:pt x="182" y="92"/>
                                    </a:cubicBezTo>
                                    <a:cubicBezTo>
                                      <a:pt x="208" y="92"/>
                                      <a:pt x="208" y="92"/>
                                      <a:pt x="208" y="92"/>
                                    </a:cubicBezTo>
                                    <a:cubicBezTo>
                                      <a:pt x="208" y="1"/>
                                      <a:pt x="208" y="1"/>
                                      <a:pt x="208" y="1"/>
                                    </a:cubicBezTo>
                                    <a:close/>
                                    <a:moveTo>
                                      <a:pt x="312" y="1"/>
                                    </a:moveTo>
                                    <a:cubicBezTo>
                                      <a:pt x="287" y="1"/>
                                      <a:pt x="287" y="1"/>
                                      <a:pt x="287" y="1"/>
                                    </a:cubicBezTo>
                                    <a:cubicBezTo>
                                      <a:pt x="287" y="92"/>
                                      <a:pt x="287" y="92"/>
                                      <a:pt x="287" y="92"/>
                                    </a:cubicBezTo>
                                    <a:cubicBezTo>
                                      <a:pt x="312" y="92"/>
                                      <a:pt x="312" y="92"/>
                                      <a:pt x="312" y="92"/>
                                    </a:cubicBezTo>
                                    <a:cubicBezTo>
                                      <a:pt x="312" y="1"/>
                                      <a:pt x="312" y="1"/>
                                      <a:pt x="312" y="1"/>
                                    </a:cubicBezTo>
                                    <a:close/>
                                    <a:moveTo>
                                      <a:pt x="439" y="25"/>
                                    </a:moveTo>
                                    <a:cubicBezTo>
                                      <a:pt x="439" y="20"/>
                                      <a:pt x="444" y="17"/>
                                      <a:pt x="451" y="17"/>
                                    </a:cubicBezTo>
                                    <a:cubicBezTo>
                                      <a:pt x="460" y="17"/>
                                      <a:pt x="468" y="19"/>
                                      <a:pt x="474" y="22"/>
                                    </a:cubicBezTo>
                                    <a:cubicBezTo>
                                      <a:pt x="472" y="2"/>
                                      <a:pt x="472" y="2"/>
                                      <a:pt x="472" y="2"/>
                                    </a:cubicBezTo>
                                    <a:cubicBezTo>
                                      <a:pt x="466" y="1"/>
                                      <a:pt x="460" y="0"/>
                                      <a:pt x="449" y="0"/>
                                    </a:cubicBezTo>
                                    <a:cubicBezTo>
                                      <a:pt x="428" y="0"/>
                                      <a:pt x="414" y="8"/>
                                      <a:pt x="414" y="27"/>
                                    </a:cubicBezTo>
                                    <a:cubicBezTo>
                                      <a:pt x="414" y="59"/>
                                      <a:pt x="454" y="52"/>
                                      <a:pt x="454" y="67"/>
                                    </a:cubicBezTo>
                                    <a:cubicBezTo>
                                      <a:pt x="454" y="73"/>
                                      <a:pt x="450" y="76"/>
                                      <a:pt x="441" y="76"/>
                                    </a:cubicBezTo>
                                    <a:cubicBezTo>
                                      <a:pt x="432" y="76"/>
                                      <a:pt x="419" y="73"/>
                                      <a:pt x="411" y="68"/>
                                    </a:cubicBezTo>
                                    <a:cubicBezTo>
                                      <a:pt x="414" y="89"/>
                                      <a:pt x="414" y="89"/>
                                      <a:pt x="414" y="89"/>
                                    </a:cubicBezTo>
                                    <a:cubicBezTo>
                                      <a:pt x="422" y="92"/>
                                      <a:pt x="432" y="94"/>
                                      <a:pt x="441" y="94"/>
                                    </a:cubicBezTo>
                                    <a:cubicBezTo>
                                      <a:pt x="462" y="94"/>
                                      <a:pt x="480" y="86"/>
                                      <a:pt x="480" y="63"/>
                                    </a:cubicBezTo>
                                    <a:cubicBezTo>
                                      <a:pt x="480" y="33"/>
                                      <a:pt x="439" y="39"/>
                                      <a:pt x="439" y="25"/>
                                    </a:cubicBezTo>
                                    <a:close/>
                                    <a:moveTo>
                                      <a:pt x="367" y="70"/>
                                    </a:moveTo>
                                    <a:cubicBezTo>
                                      <a:pt x="391" y="70"/>
                                      <a:pt x="406" y="57"/>
                                      <a:pt x="406" y="34"/>
                                    </a:cubicBezTo>
                                    <a:cubicBezTo>
                                      <a:pt x="406" y="9"/>
                                      <a:pt x="390" y="0"/>
                                      <a:pt x="363" y="0"/>
                                    </a:cubicBezTo>
                                    <a:cubicBezTo>
                                      <a:pt x="353" y="0"/>
                                      <a:pt x="341" y="0"/>
                                      <a:pt x="332" y="1"/>
                                    </a:cubicBezTo>
                                    <a:cubicBezTo>
                                      <a:pt x="332" y="92"/>
                                      <a:pt x="332" y="92"/>
                                      <a:pt x="332" y="92"/>
                                    </a:cubicBezTo>
                                    <a:cubicBezTo>
                                      <a:pt x="358" y="92"/>
                                      <a:pt x="358" y="92"/>
                                      <a:pt x="358" y="92"/>
                                    </a:cubicBezTo>
                                    <a:cubicBezTo>
                                      <a:pt x="358" y="70"/>
                                      <a:pt x="358" y="70"/>
                                      <a:pt x="358" y="70"/>
                                    </a:cubicBezTo>
                                    <a:cubicBezTo>
                                      <a:pt x="367" y="70"/>
                                      <a:pt x="367" y="70"/>
                                      <a:pt x="367" y="70"/>
                                    </a:cubicBezTo>
                                    <a:close/>
                                    <a:moveTo>
                                      <a:pt x="381" y="34"/>
                                    </a:moveTo>
                                    <a:cubicBezTo>
                                      <a:pt x="381" y="46"/>
                                      <a:pt x="375" y="54"/>
                                      <a:pt x="362" y="54"/>
                                    </a:cubicBezTo>
                                    <a:cubicBezTo>
                                      <a:pt x="358" y="54"/>
                                      <a:pt x="358" y="54"/>
                                      <a:pt x="358" y="54"/>
                                    </a:cubicBezTo>
                                    <a:cubicBezTo>
                                      <a:pt x="358" y="17"/>
                                      <a:pt x="358" y="17"/>
                                      <a:pt x="358" y="17"/>
                                    </a:cubicBezTo>
                                    <a:cubicBezTo>
                                      <a:pt x="359" y="17"/>
                                      <a:pt x="360" y="17"/>
                                      <a:pt x="362" y="17"/>
                                    </a:cubicBezTo>
                                    <a:cubicBezTo>
                                      <a:pt x="375" y="17"/>
                                      <a:pt x="381" y="23"/>
                                      <a:pt x="381" y="34"/>
                                    </a:cubicBezTo>
                                    <a:close/>
                                    <a:moveTo>
                                      <a:pt x="35" y="70"/>
                                    </a:moveTo>
                                    <a:cubicBezTo>
                                      <a:pt x="59" y="70"/>
                                      <a:pt x="75" y="57"/>
                                      <a:pt x="75" y="34"/>
                                    </a:cubicBezTo>
                                    <a:cubicBezTo>
                                      <a:pt x="75" y="9"/>
                                      <a:pt x="58" y="0"/>
                                      <a:pt x="32" y="0"/>
                                    </a:cubicBezTo>
                                    <a:cubicBezTo>
                                      <a:pt x="22" y="0"/>
                                      <a:pt x="9" y="0"/>
                                      <a:pt x="0" y="1"/>
                                    </a:cubicBezTo>
                                    <a:cubicBezTo>
                                      <a:pt x="0" y="92"/>
                                      <a:pt x="0" y="92"/>
                                      <a:pt x="0" y="92"/>
                                    </a:cubicBezTo>
                                    <a:cubicBezTo>
                                      <a:pt x="26" y="92"/>
                                      <a:pt x="26" y="92"/>
                                      <a:pt x="26" y="92"/>
                                    </a:cubicBezTo>
                                    <a:cubicBezTo>
                                      <a:pt x="26" y="70"/>
                                      <a:pt x="26" y="70"/>
                                      <a:pt x="26" y="70"/>
                                    </a:cubicBezTo>
                                    <a:cubicBezTo>
                                      <a:pt x="35" y="70"/>
                                      <a:pt x="35" y="70"/>
                                      <a:pt x="35" y="70"/>
                                    </a:cubicBezTo>
                                    <a:close/>
                                    <a:moveTo>
                                      <a:pt x="49" y="34"/>
                                    </a:moveTo>
                                    <a:cubicBezTo>
                                      <a:pt x="49" y="46"/>
                                      <a:pt x="44" y="54"/>
                                      <a:pt x="30" y="54"/>
                                    </a:cubicBezTo>
                                    <a:cubicBezTo>
                                      <a:pt x="26" y="54"/>
                                      <a:pt x="26" y="54"/>
                                      <a:pt x="26" y="54"/>
                                    </a:cubicBezTo>
                                    <a:cubicBezTo>
                                      <a:pt x="26" y="17"/>
                                      <a:pt x="26" y="17"/>
                                      <a:pt x="26" y="17"/>
                                    </a:cubicBezTo>
                                    <a:cubicBezTo>
                                      <a:pt x="28" y="17"/>
                                      <a:pt x="29" y="17"/>
                                      <a:pt x="30" y="17"/>
                                    </a:cubicBezTo>
                                    <a:cubicBezTo>
                                      <a:pt x="43" y="17"/>
                                      <a:pt x="49" y="23"/>
                                      <a:pt x="49" y="34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70C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c:wpc>
                      </a:graphicData>
                    </a:graphic>
                  </wp:inline>
                </w:drawing>
              </mc:Choice>
              <mc:Fallback>
                <w:pict>
                  <v:group w14:anchorId="677C1E03" id="Canvas 4" o:spid="_x0000_s1026" editas="canvas" style="width:156.35pt;height:28.35pt;mso-position-horizontal-relative:char;mso-position-vertical-relative:line" coordsize="19856,3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s1027" type="#_x0000_t75" style="position:absolute;width:19856;height:3600;visibility:visible;mso-wrap-style:square">
                      <v:fill o:detectmouseclick="t"/>
                      <v:path o:connecttype="none"/>
                    </v:shape>
                    <v:shape id="Freeform 6" o:spid="_x0000_s1028" style="position:absolute;left:-44;width:19856;height:3638;visibility:visible;mso-wrap-style:square;v-text-anchor:top" coordsize="480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" path="m163,1v-26,,-26,,-26,c137,37,137,37,137,37v-26,,-26,,-26,c111,1,111,1,111,1,85,1,85,1,85,1v,91,,91,,91c111,92,111,92,111,92v,-36,,-36,,-36c137,56,137,56,137,56v,36,,36,,36c163,92,163,92,163,92v,-91,,-91,,-91xm253,74v,-73,,-73,,-73c227,1,227,1,227,1v,91,,91,,91c274,92,274,92,274,92v3,-18,3,-18,3,-18c253,74,253,74,253,74xm208,1v-26,,-26,,-26,c182,92,182,92,182,92v26,,26,,26,c208,1,208,1,208,1xm312,1v-25,,-25,,-25,c287,92,287,92,287,92v25,,25,,25,c312,1,312,1,312,1xm439,25v,-5,5,-8,12,-8c460,17,468,19,474,22,472,2,472,2,472,2,466,1,460,,449,,428,,414,8,414,27v,32,40,25,40,40c454,73,450,76,441,76v-9,,-22,-3,-30,-8c414,89,414,89,414,89v8,3,18,5,27,5c462,94,480,86,480,63,480,33,439,39,439,25xm367,70v24,,39,-13,39,-36c406,9,390,,363,,353,,341,,332,1v,91,,91,,91c358,92,358,92,358,92v,-22,,-22,,-22c367,70,367,70,367,70xm381,34v,12,-6,20,-19,20c358,54,358,54,358,54v,-37,,-37,,-37c359,17,360,17,362,17v13,,19,6,19,17xm35,70c59,70,75,57,75,34,75,9,58,,32,,22,,9,,,1,,92,,92,,92v26,,26,,26,c26,70,26,70,26,70v9,,9,,9,xm49,34v,12,-5,20,-19,20c26,54,26,54,26,54v,-37,,-37,,-37c28,17,29,17,30,17v13,,19,6,19,17xe" fillcolor="#0070c0" stroked="f">
                      <v:path arrowok="t" o:connecttype="custom" o:connectlocs="566736,3871;459180,143220;351625,3871;459180,356113;566736,216765;674292,356113;1046600,286439;939045,3871;1133472,356113;1046600,286439;752890,3871;860446,356113;1290669,3871;1187250,356113;1290669,3871;1865679,65804;1952551,7742;1712619,104512;1824311,294181;1712619,344501;1985645,243860;1518191,270956;1501644,0;1373404,356113;1480960,270956;1576106,131607;1480960,209023;1497507,65804;144787,270956;132376,0;0,356113;107556,270956;202701,131607;107556,209023;124103,65804" o:connectangles="0,0,0,0,0,0,0,0,0,0,0,0,0,0,0,0,0,0,0,0,0,0,0,0,0,0,0,0,0,0,0,0,0,0,0"/>
                      <o:lock v:ext="edit" verticies="t"/>
                    </v:shape>
                    <w10:anchorlock/>
                  </v:group>
                </w:pict>
              </mc:Fallback>
            </mc:AlternateContent>
          </w:r>
        </w:p>
      </w:tc>
    </w:tr>
    <w:tr w:rsidR="00FF350C" w14:paraId="1AF2F055" w14:textId="77777777" w:rsidTr="005E251B">
      <w:trPr>
        <w:trHeight w:val="20"/>
      </w:trPr>
      <w:tc>
        <w:tcPr>
          <w:tcW w:w="2264" w:type="dxa"/>
          <w:shd w:val="clear" w:color="auto" w:fill="F2F2F2" w:themeFill="background1" w:themeFillShade="F2"/>
          <w:vAlign w:val="center"/>
        </w:tcPr>
        <w:p w14:paraId="1AF2F052" w14:textId="2AB831A6" w:rsidR="00FF350C" w:rsidRPr="00EB13DE" w:rsidRDefault="00FF350C" w:rsidP="001F5A3A">
          <w:pPr>
            <w:spacing w:before="40"/>
            <w:rPr>
              <w:b/>
              <w:sz w:val="20"/>
              <w:szCs w:val="20"/>
            </w:rPr>
          </w:pPr>
          <w:r w:rsidRPr="00EB13DE">
            <w:rPr>
              <w:sz w:val="20"/>
              <w:szCs w:val="20"/>
            </w:rPr>
            <w:t>Revision</w:t>
          </w:r>
          <w:r w:rsidR="00C62B92">
            <w:rPr>
              <w:sz w:val="20"/>
              <w:szCs w:val="20"/>
            </w:rPr>
            <w:t>:</w:t>
          </w:r>
          <w:r w:rsidRPr="00EB13DE">
            <w:rPr>
              <w:sz w:val="20"/>
              <w:szCs w:val="20"/>
            </w:rPr>
            <w:t xml:space="preserve"> </w:t>
          </w:r>
          <w:r w:rsidR="00566E8F">
            <w:rPr>
              <w:sz w:val="20"/>
              <w:szCs w:val="20"/>
            </w:rPr>
            <w:t>A</w:t>
          </w:r>
        </w:p>
      </w:tc>
      <w:tc>
        <w:tcPr>
          <w:tcW w:w="4528" w:type="dxa"/>
          <w:shd w:val="clear" w:color="auto" w:fill="F2F2F2" w:themeFill="background1" w:themeFillShade="F2"/>
          <w:vAlign w:val="center"/>
        </w:tcPr>
        <w:p w14:paraId="1AF2F053" w14:textId="0D0AE14A" w:rsidR="00FF350C" w:rsidRPr="00EB13DE" w:rsidRDefault="0096739A" w:rsidP="00DD7D1F">
          <w:pPr>
            <w:spacing w:before="40"/>
            <w:rPr>
              <w:b/>
              <w:sz w:val="20"/>
              <w:szCs w:val="20"/>
            </w:rPr>
          </w:pPr>
          <w:r>
            <w:rPr>
              <w:sz w:val="20"/>
              <w:szCs w:val="20"/>
            </w:rPr>
            <w:t>Number</w:t>
          </w:r>
          <w:r w:rsidR="00C62B92" w:rsidRPr="00C62B92">
            <w:rPr>
              <w:sz w:val="20"/>
              <w:szCs w:val="20"/>
            </w:rPr>
            <w:t>:</w:t>
          </w:r>
          <w:r w:rsidR="00C62B92">
            <w:rPr>
              <w:color w:val="FF0000"/>
              <w:sz w:val="20"/>
              <w:szCs w:val="20"/>
            </w:rPr>
            <w:t xml:space="preserve"> </w:t>
          </w:r>
          <w:r w:rsidR="001F5A3A" w:rsidRPr="001F5A3A">
            <w:rPr>
              <w:sz w:val="20"/>
              <w:szCs w:val="20"/>
            </w:rPr>
            <w:t>LS-</w:t>
          </w:r>
          <w:r w:rsidR="005637A0">
            <w:rPr>
              <w:sz w:val="20"/>
              <w:szCs w:val="20"/>
            </w:rPr>
            <w:t>1000</w:t>
          </w:r>
          <w:r w:rsidR="00860B41">
            <w:rPr>
              <w:sz w:val="20"/>
              <w:szCs w:val="20"/>
            </w:rPr>
            <w:t>70</w:t>
          </w:r>
        </w:p>
      </w:tc>
      <w:tc>
        <w:tcPr>
          <w:tcW w:w="3396" w:type="dxa"/>
          <w:vMerge/>
          <w:tcBorders>
            <w:left w:val="nil"/>
          </w:tcBorders>
          <w:shd w:val="clear" w:color="auto" w:fill="F2F2F2" w:themeFill="background1" w:themeFillShade="F2"/>
        </w:tcPr>
        <w:p w14:paraId="1AF2F054" w14:textId="77777777" w:rsidR="00FF350C" w:rsidRPr="00901CA2" w:rsidRDefault="00FF350C" w:rsidP="00901CA2">
          <w:pPr>
            <w:rPr>
              <w:i/>
            </w:rPr>
          </w:pPr>
        </w:p>
      </w:tc>
    </w:tr>
    <w:tr w:rsidR="00D07E13" w:rsidRPr="00056BD7" w14:paraId="1AF2F059" w14:textId="77777777" w:rsidTr="00634A8D">
      <w:trPr>
        <w:trHeight w:val="20"/>
      </w:trPr>
      <w:tc>
        <w:tcPr>
          <w:tcW w:w="6792" w:type="dxa"/>
          <w:gridSpan w:val="2"/>
          <w:tcBorders>
            <w:bottom w:val="thickThinLargeGap" w:sz="24" w:space="0" w:color="auto"/>
          </w:tcBorders>
          <w:shd w:val="clear" w:color="auto" w:fill="F2F2F2" w:themeFill="background1" w:themeFillShade="F2"/>
          <w:vAlign w:val="center"/>
        </w:tcPr>
        <w:p w14:paraId="1AF2F057" w14:textId="7D93FD94" w:rsidR="00D07E13" w:rsidRPr="00EB13DE" w:rsidRDefault="00D07E13">
          <w:pPr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Based on </w:t>
          </w:r>
          <w:r w:rsidRPr="006E0798">
            <w:rPr>
              <w:b/>
              <w:sz w:val="20"/>
              <w:szCs w:val="20"/>
            </w:rPr>
            <w:t>Template</w:t>
          </w:r>
          <w:r>
            <w:rPr>
              <w:b/>
              <w:sz w:val="20"/>
              <w:szCs w:val="20"/>
            </w:rPr>
            <w:t xml:space="preserve">/Rev.: </w:t>
          </w:r>
          <w:r w:rsidRPr="00D07E13">
            <w:rPr>
              <w:sz w:val="20"/>
              <w:szCs w:val="20"/>
            </w:rPr>
            <w:t>A-QB300-00901-T2</w:t>
          </w:r>
          <w:r>
            <w:rPr>
              <w:sz w:val="20"/>
              <w:szCs w:val="20"/>
            </w:rPr>
            <w:t>/</w:t>
          </w:r>
          <w:r w:rsidR="00127EBF">
            <w:rPr>
              <w:sz w:val="20"/>
              <w:szCs w:val="20"/>
            </w:rPr>
            <w:t>C</w:t>
          </w:r>
        </w:p>
      </w:tc>
      <w:tc>
        <w:tcPr>
          <w:tcW w:w="3396" w:type="dxa"/>
          <w:tcBorders>
            <w:left w:val="nil"/>
            <w:bottom w:val="thickThinLargeGap" w:sz="24" w:space="0" w:color="auto"/>
          </w:tcBorders>
          <w:shd w:val="clear" w:color="auto" w:fill="F2F2F2" w:themeFill="background1" w:themeFillShade="F2"/>
          <w:vAlign w:val="center"/>
        </w:tcPr>
        <w:p w14:paraId="1AF2F058" w14:textId="5E067BC6" w:rsidR="00D07E13" w:rsidRPr="00056BD7" w:rsidRDefault="00E67DEE" w:rsidP="00E749D2">
          <w:pPr>
            <w:jc w:val="center"/>
            <w:rPr>
              <w:rFonts w:ascii="Book Antiqua" w:hAnsi="Book Antiqua"/>
              <w:b/>
            </w:rPr>
          </w:pPr>
          <w:r>
            <w:rPr>
              <w:rFonts w:ascii="Book Antiqua" w:hAnsi="Book Antiqua"/>
            </w:rPr>
            <w:t>DMR Document</w:t>
          </w:r>
        </w:p>
      </w:tc>
    </w:tr>
  </w:tbl>
  <w:p w14:paraId="202C2115" w14:textId="77777777" w:rsidR="0039779B" w:rsidRDefault="0039779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D5063F"/>
    <w:multiLevelType w:val="hybridMultilevel"/>
    <w:tmpl w:val="422AB34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75E73B2"/>
    <w:multiLevelType w:val="hybridMultilevel"/>
    <w:tmpl w:val="0A0823D4"/>
    <w:lvl w:ilvl="0" w:tplc="0409000F">
      <w:start w:val="1"/>
      <w:numFmt w:val="decimal"/>
      <w:lvlText w:val="%1."/>
      <w:lvlJc w:val="left"/>
      <w:pPr>
        <w:ind w:left="119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91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6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50" w:hanging="360"/>
      </w:pPr>
      <w:rPr>
        <w:rFonts w:ascii="Wingdings" w:hAnsi="Wingdings" w:hint="default"/>
      </w:rPr>
    </w:lvl>
  </w:abstractNum>
  <w:abstractNum w:abstractNumId="2" w15:restartNumberingAfterBreak="0">
    <w:nsid w:val="28FF670A"/>
    <w:multiLevelType w:val="hybridMultilevel"/>
    <w:tmpl w:val="B262FA80"/>
    <w:lvl w:ilvl="0" w:tplc="04090001">
      <w:start w:val="1"/>
      <w:numFmt w:val="none"/>
      <w:pStyle w:val="TASKHeader"/>
      <w:lvlText w:val="TASK %1"/>
      <w:lvlJc w:val="left"/>
      <w:pPr>
        <w:tabs>
          <w:tab w:val="num" w:pos="720"/>
        </w:tabs>
        <w:ind w:left="720" w:hanging="720"/>
      </w:pPr>
      <w:rPr>
        <w:rFonts w:hint="default"/>
        <w:color w:val="auto"/>
      </w:rPr>
    </w:lvl>
    <w:lvl w:ilvl="1" w:tplc="0409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3C37BF7"/>
    <w:multiLevelType w:val="multilevel"/>
    <w:tmpl w:val="FBF810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36D00482"/>
    <w:multiLevelType w:val="hybridMultilevel"/>
    <w:tmpl w:val="33A6D02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BC51BD"/>
    <w:multiLevelType w:val="hybridMultilevel"/>
    <w:tmpl w:val="2AD81358"/>
    <w:lvl w:ilvl="0" w:tplc="7E2E2308"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7E2E2308">
      <w:numFmt w:val="bullet"/>
      <w:lvlText w:val="-"/>
      <w:lvlJc w:val="left"/>
      <w:pPr>
        <w:ind w:left="1440" w:hanging="360"/>
      </w:pPr>
      <w:rPr>
        <w:rFonts w:ascii="Calibri" w:eastAsia="Times New Roman" w:hAnsi="Calibri" w:cs="Times New Roman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6D453F"/>
    <w:multiLevelType w:val="multilevel"/>
    <w:tmpl w:val="5694067A"/>
    <w:lvl w:ilvl="0">
      <w:start w:val="1"/>
      <w:numFmt w:val="decimal"/>
      <w:pStyle w:val="Heading1"/>
      <w:lvlText w:val="%1."/>
      <w:lvlJc w:val="left"/>
      <w:pPr>
        <w:tabs>
          <w:tab w:val="num" w:pos="522"/>
        </w:tabs>
        <w:ind w:left="522" w:hanging="432"/>
      </w:pPr>
      <w:rPr>
        <w:rFonts w:hint="default"/>
        <w:color w:val="auto"/>
      </w:rPr>
    </w:lvl>
    <w:lvl w:ilvl="1">
      <w:start w:val="1"/>
      <w:numFmt w:val="decimal"/>
      <w:pStyle w:val="Heading2"/>
      <w:lvlText w:val="%1.%2 "/>
      <w:lvlJc w:val="left"/>
      <w:pPr>
        <w:tabs>
          <w:tab w:val="num" w:pos="576"/>
        </w:tabs>
        <w:ind w:left="0" w:firstLine="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7" w15:restartNumberingAfterBreak="0">
    <w:nsid w:val="6EDD6356"/>
    <w:multiLevelType w:val="multilevel"/>
    <w:tmpl w:val="DBD87AA0"/>
    <w:styleLink w:val="WorkInstructionHeadings"/>
    <w:lvl w:ilvl="0">
      <w:start w:val="1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num w:numId="1" w16cid:durableId="90785491">
    <w:abstractNumId w:val="6"/>
  </w:num>
  <w:num w:numId="2" w16cid:durableId="776212513">
    <w:abstractNumId w:val="2"/>
  </w:num>
  <w:num w:numId="3" w16cid:durableId="459494098">
    <w:abstractNumId w:val="7"/>
  </w:num>
  <w:num w:numId="4" w16cid:durableId="1123235577">
    <w:abstractNumId w:val="0"/>
  </w:num>
  <w:num w:numId="5" w16cid:durableId="385760297">
    <w:abstractNumId w:val="5"/>
  </w:num>
  <w:num w:numId="6" w16cid:durableId="1292710452">
    <w:abstractNumId w:val="1"/>
  </w:num>
  <w:num w:numId="7" w16cid:durableId="195853584">
    <w:abstractNumId w:val="4"/>
  </w:num>
  <w:num w:numId="8" w16cid:durableId="2002736478">
    <w:abstractNumId w:val="3"/>
  </w:num>
  <w:num w:numId="9" w16cid:durableId="30582107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22240196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24302785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6" w:nlCheck="1" w:checkStyle="0"/>
  <w:activeWritingStyle w:appName="MSWord" w:lang="de-DE" w:vendorID="64" w:dllVersion="6" w:nlCheck="1" w:checkStyle="0"/>
  <w:activeWritingStyle w:appName="MSWord" w:lang="fr-FR" w:vendorID="64" w:dllVersion="6" w:nlCheck="1" w:checkStyle="1"/>
  <w:activeWritingStyle w:appName="MSWord" w:lang="en-US" w:vendorID="64" w:dllVersion="0" w:nlCheck="1" w:checkStyle="0"/>
  <w:activeWritingStyle w:appName="MSWord" w:lang="de-DE" w:vendorID="64" w:dllVersion="0" w:nlCheck="1" w:checkStyle="0"/>
  <w:activeWritingStyle w:appName="MSWord" w:lang="fr-FR" w:vendorID="64" w:dllVersion="0" w:nlCheck="1" w:checkStyle="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noPunctuationKerning/>
  <w:characterSpacingControl w:val="doNotCompress"/>
  <w:hdrShapeDefaults>
    <o:shapedefaults v:ext="edit" spidmax="2050"/>
  </w:hdrShapeDefaults>
  <w:footnotePr>
    <w:numRestart w:val="eachPage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3BA0"/>
    <w:rsid w:val="00000CF3"/>
    <w:rsid w:val="00003BCF"/>
    <w:rsid w:val="00004C5B"/>
    <w:rsid w:val="000130D2"/>
    <w:rsid w:val="00014C26"/>
    <w:rsid w:val="00033F59"/>
    <w:rsid w:val="0003679B"/>
    <w:rsid w:val="00040CC8"/>
    <w:rsid w:val="00050616"/>
    <w:rsid w:val="00054474"/>
    <w:rsid w:val="00055287"/>
    <w:rsid w:val="00056BD7"/>
    <w:rsid w:val="00060E90"/>
    <w:rsid w:val="00065159"/>
    <w:rsid w:val="00070EC6"/>
    <w:rsid w:val="00071EBC"/>
    <w:rsid w:val="00073797"/>
    <w:rsid w:val="00073F28"/>
    <w:rsid w:val="00073F7C"/>
    <w:rsid w:val="00076978"/>
    <w:rsid w:val="000828F7"/>
    <w:rsid w:val="00082C1C"/>
    <w:rsid w:val="0008504A"/>
    <w:rsid w:val="00087390"/>
    <w:rsid w:val="000911C1"/>
    <w:rsid w:val="00096BE8"/>
    <w:rsid w:val="00097B53"/>
    <w:rsid w:val="000A17E8"/>
    <w:rsid w:val="000A2377"/>
    <w:rsid w:val="000A4982"/>
    <w:rsid w:val="000A6D76"/>
    <w:rsid w:val="000A7F4B"/>
    <w:rsid w:val="000B1E81"/>
    <w:rsid w:val="000C2409"/>
    <w:rsid w:val="000D01B6"/>
    <w:rsid w:val="000D3226"/>
    <w:rsid w:val="000E2C3A"/>
    <w:rsid w:val="000E4C4E"/>
    <w:rsid w:val="000F2EF1"/>
    <w:rsid w:val="000F7BC5"/>
    <w:rsid w:val="00105F24"/>
    <w:rsid w:val="0011279E"/>
    <w:rsid w:val="0011707B"/>
    <w:rsid w:val="0012201B"/>
    <w:rsid w:val="00127EBF"/>
    <w:rsid w:val="001337AB"/>
    <w:rsid w:val="001353AD"/>
    <w:rsid w:val="00140C29"/>
    <w:rsid w:val="00142B5C"/>
    <w:rsid w:val="00154E00"/>
    <w:rsid w:val="00155453"/>
    <w:rsid w:val="00155727"/>
    <w:rsid w:val="001571DF"/>
    <w:rsid w:val="00167962"/>
    <w:rsid w:val="0017503E"/>
    <w:rsid w:val="00176EB8"/>
    <w:rsid w:val="00180EC9"/>
    <w:rsid w:val="00186BDF"/>
    <w:rsid w:val="00187D57"/>
    <w:rsid w:val="001913CB"/>
    <w:rsid w:val="0019213C"/>
    <w:rsid w:val="001A3112"/>
    <w:rsid w:val="001A47C8"/>
    <w:rsid w:val="001A7740"/>
    <w:rsid w:val="001B1B51"/>
    <w:rsid w:val="001B4B24"/>
    <w:rsid w:val="001B6161"/>
    <w:rsid w:val="001B7305"/>
    <w:rsid w:val="001B7F0A"/>
    <w:rsid w:val="001C0E2E"/>
    <w:rsid w:val="001C7267"/>
    <w:rsid w:val="001D69FA"/>
    <w:rsid w:val="001E0797"/>
    <w:rsid w:val="001E13E9"/>
    <w:rsid w:val="001E14FF"/>
    <w:rsid w:val="001E15DF"/>
    <w:rsid w:val="001E4042"/>
    <w:rsid w:val="001E493A"/>
    <w:rsid w:val="001E6316"/>
    <w:rsid w:val="001F5A3A"/>
    <w:rsid w:val="001F5FEE"/>
    <w:rsid w:val="00202DC8"/>
    <w:rsid w:val="002039A9"/>
    <w:rsid w:val="00211722"/>
    <w:rsid w:val="0021502A"/>
    <w:rsid w:val="00217810"/>
    <w:rsid w:val="0022015F"/>
    <w:rsid w:val="00220A1D"/>
    <w:rsid w:val="00221EF3"/>
    <w:rsid w:val="00223BC3"/>
    <w:rsid w:val="00224DE6"/>
    <w:rsid w:val="0022676F"/>
    <w:rsid w:val="00227983"/>
    <w:rsid w:val="00230085"/>
    <w:rsid w:val="00235D8A"/>
    <w:rsid w:val="00236158"/>
    <w:rsid w:val="0024141A"/>
    <w:rsid w:val="00242CEE"/>
    <w:rsid w:val="00243796"/>
    <w:rsid w:val="0024533D"/>
    <w:rsid w:val="00252473"/>
    <w:rsid w:val="00272917"/>
    <w:rsid w:val="00273D4C"/>
    <w:rsid w:val="00277471"/>
    <w:rsid w:val="0028101C"/>
    <w:rsid w:val="00281BB1"/>
    <w:rsid w:val="0028235D"/>
    <w:rsid w:val="00284E5C"/>
    <w:rsid w:val="0028719A"/>
    <w:rsid w:val="00294A4F"/>
    <w:rsid w:val="00295CBD"/>
    <w:rsid w:val="002A7DDE"/>
    <w:rsid w:val="002B4960"/>
    <w:rsid w:val="002C158D"/>
    <w:rsid w:val="002C18F3"/>
    <w:rsid w:val="002C1A83"/>
    <w:rsid w:val="002C2092"/>
    <w:rsid w:val="002C42D3"/>
    <w:rsid w:val="002C6209"/>
    <w:rsid w:val="002D0696"/>
    <w:rsid w:val="002D4D83"/>
    <w:rsid w:val="002D5EC9"/>
    <w:rsid w:val="002D7DF4"/>
    <w:rsid w:val="002E0C63"/>
    <w:rsid w:val="002E6A5A"/>
    <w:rsid w:val="002F4096"/>
    <w:rsid w:val="003152D7"/>
    <w:rsid w:val="00322D7B"/>
    <w:rsid w:val="00324372"/>
    <w:rsid w:val="00327F77"/>
    <w:rsid w:val="00332065"/>
    <w:rsid w:val="00334B3B"/>
    <w:rsid w:val="00345961"/>
    <w:rsid w:val="00350E52"/>
    <w:rsid w:val="003547DA"/>
    <w:rsid w:val="00354DC9"/>
    <w:rsid w:val="003634DE"/>
    <w:rsid w:val="00364A7A"/>
    <w:rsid w:val="00365620"/>
    <w:rsid w:val="003753A5"/>
    <w:rsid w:val="003755CC"/>
    <w:rsid w:val="00381603"/>
    <w:rsid w:val="0038503C"/>
    <w:rsid w:val="00387186"/>
    <w:rsid w:val="0038747F"/>
    <w:rsid w:val="00387C80"/>
    <w:rsid w:val="0039779B"/>
    <w:rsid w:val="003A1548"/>
    <w:rsid w:val="003A4809"/>
    <w:rsid w:val="003B60F1"/>
    <w:rsid w:val="003B624D"/>
    <w:rsid w:val="003D00FE"/>
    <w:rsid w:val="003D1748"/>
    <w:rsid w:val="003D72A0"/>
    <w:rsid w:val="003D7CAB"/>
    <w:rsid w:val="003E7683"/>
    <w:rsid w:val="003E7F5B"/>
    <w:rsid w:val="00404E94"/>
    <w:rsid w:val="00410FFF"/>
    <w:rsid w:val="0041368B"/>
    <w:rsid w:val="00423A84"/>
    <w:rsid w:val="00436797"/>
    <w:rsid w:val="00445CD4"/>
    <w:rsid w:val="0045092E"/>
    <w:rsid w:val="004518E4"/>
    <w:rsid w:val="0046334A"/>
    <w:rsid w:val="00464B89"/>
    <w:rsid w:val="0046590C"/>
    <w:rsid w:val="00466E98"/>
    <w:rsid w:val="00470ED6"/>
    <w:rsid w:val="00472657"/>
    <w:rsid w:val="00474D91"/>
    <w:rsid w:val="00475041"/>
    <w:rsid w:val="00475292"/>
    <w:rsid w:val="00477B1B"/>
    <w:rsid w:val="004800C3"/>
    <w:rsid w:val="00482C60"/>
    <w:rsid w:val="0049061E"/>
    <w:rsid w:val="004911FC"/>
    <w:rsid w:val="00497C33"/>
    <w:rsid w:val="004B0898"/>
    <w:rsid w:val="004B44C5"/>
    <w:rsid w:val="004B5BCA"/>
    <w:rsid w:val="004C2810"/>
    <w:rsid w:val="004C4581"/>
    <w:rsid w:val="004C5DEE"/>
    <w:rsid w:val="004D38A4"/>
    <w:rsid w:val="004D3AA6"/>
    <w:rsid w:val="004E15BF"/>
    <w:rsid w:val="004E1656"/>
    <w:rsid w:val="004E43FB"/>
    <w:rsid w:val="004E461C"/>
    <w:rsid w:val="004E5351"/>
    <w:rsid w:val="004F008E"/>
    <w:rsid w:val="004F1C99"/>
    <w:rsid w:val="004F4960"/>
    <w:rsid w:val="004F7F19"/>
    <w:rsid w:val="00501505"/>
    <w:rsid w:val="00502A77"/>
    <w:rsid w:val="00515CF9"/>
    <w:rsid w:val="00526072"/>
    <w:rsid w:val="00530CD0"/>
    <w:rsid w:val="00533C72"/>
    <w:rsid w:val="00535229"/>
    <w:rsid w:val="0053557C"/>
    <w:rsid w:val="00537F43"/>
    <w:rsid w:val="00541556"/>
    <w:rsid w:val="005446AB"/>
    <w:rsid w:val="0055424D"/>
    <w:rsid w:val="00554D88"/>
    <w:rsid w:val="00555A0D"/>
    <w:rsid w:val="00560D7F"/>
    <w:rsid w:val="00561A95"/>
    <w:rsid w:val="005637A0"/>
    <w:rsid w:val="00563F98"/>
    <w:rsid w:val="00566122"/>
    <w:rsid w:val="005668B4"/>
    <w:rsid w:val="00566E8F"/>
    <w:rsid w:val="00571AB0"/>
    <w:rsid w:val="0057213D"/>
    <w:rsid w:val="00574F9C"/>
    <w:rsid w:val="00576C49"/>
    <w:rsid w:val="00580682"/>
    <w:rsid w:val="005815B8"/>
    <w:rsid w:val="0058431C"/>
    <w:rsid w:val="00587337"/>
    <w:rsid w:val="00597090"/>
    <w:rsid w:val="0059789A"/>
    <w:rsid w:val="005A01E8"/>
    <w:rsid w:val="005A2C4D"/>
    <w:rsid w:val="005A5CCF"/>
    <w:rsid w:val="005A6ECD"/>
    <w:rsid w:val="005B1C3F"/>
    <w:rsid w:val="005B75B8"/>
    <w:rsid w:val="005C1CB6"/>
    <w:rsid w:val="005C4F8B"/>
    <w:rsid w:val="005C79FD"/>
    <w:rsid w:val="005E1537"/>
    <w:rsid w:val="005E251B"/>
    <w:rsid w:val="005E5704"/>
    <w:rsid w:val="005E575F"/>
    <w:rsid w:val="005E588E"/>
    <w:rsid w:val="005F0D6D"/>
    <w:rsid w:val="005F7DAA"/>
    <w:rsid w:val="00601E63"/>
    <w:rsid w:val="00602F35"/>
    <w:rsid w:val="006113CE"/>
    <w:rsid w:val="00614775"/>
    <w:rsid w:val="00630E64"/>
    <w:rsid w:val="006342DF"/>
    <w:rsid w:val="0065410F"/>
    <w:rsid w:val="006672BE"/>
    <w:rsid w:val="00671050"/>
    <w:rsid w:val="006744C5"/>
    <w:rsid w:val="006747A5"/>
    <w:rsid w:val="00675FBB"/>
    <w:rsid w:val="00683688"/>
    <w:rsid w:val="00692CFE"/>
    <w:rsid w:val="006A1716"/>
    <w:rsid w:val="006B3124"/>
    <w:rsid w:val="006B497B"/>
    <w:rsid w:val="006B5A5D"/>
    <w:rsid w:val="006B6D92"/>
    <w:rsid w:val="006B7947"/>
    <w:rsid w:val="006C0060"/>
    <w:rsid w:val="006C1E92"/>
    <w:rsid w:val="006C3A2D"/>
    <w:rsid w:val="006D0D5C"/>
    <w:rsid w:val="006E3527"/>
    <w:rsid w:val="006E51EF"/>
    <w:rsid w:val="006E738A"/>
    <w:rsid w:val="007003D9"/>
    <w:rsid w:val="007069D8"/>
    <w:rsid w:val="00711A84"/>
    <w:rsid w:val="00716487"/>
    <w:rsid w:val="00721109"/>
    <w:rsid w:val="00725A03"/>
    <w:rsid w:val="00726DCC"/>
    <w:rsid w:val="00737ED2"/>
    <w:rsid w:val="00744339"/>
    <w:rsid w:val="00744EC6"/>
    <w:rsid w:val="00747A47"/>
    <w:rsid w:val="00751F3B"/>
    <w:rsid w:val="007527A3"/>
    <w:rsid w:val="007549B1"/>
    <w:rsid w:val="007551A5"/>
    <w:rsid w:val="00760D25"/>
    <w:rsid w:val="00762AA6"/>
    <w:rsid w:val="00765965"/>
    <w:rsid w:val="00766D36"/>
    <w:rsid w:val="0076757E"/>
    <w:rsid w:val="00774626"/>
    <w:rsid w:val="00774AAD"/>
    <w:rsid w:val="00783635"/>
    <w:rsid w:val="0078450A"/>
    <w:rsid w:val="00792664"/>
    <w:rsid w:val="00796CBF"/>
    <w:rsid w:val="007A6673"/>
    <w:rsid w:val="007B6EC9"/>
    <w:rsid w:val="007C6CD9"/>
    <w:rsid w:val="007C7626"/>
    <w:rsid w:val="007D54D6"/>
    <w:rsid w:val="007E347B"/>
    <w:rsid w:val="007E5555"/>
    <w:rsid w:val="007E7BF0"/>
    <w:rsid w:val="00812E4C"/>
    <w:rsid w:val="00813FF0"/>
    <w:rsid w:val="00820EB6"/>
    <w:rsid w:val="00825D1E"/>
    <w:rsid w:val="00834899"/>
    <w:rsid w:val="00836187"/>
    <w:rsid w:val="0083678D"/>
    <w:rsid w:val="00836806"/>
    <w:rsid w:val="00847C39"/>
    <w:rsid w:val="00850FAE"/>
    <w:rsid w:val="008514DB"/>
    <w:rsid w:val="00853CAA"/>
    <w:rsid w:val="00855ED2"/>
    <w:rsid w:val="0086048C"/>
    <w:rsid w:val="008605B3"/>
    <w:rsid w:val="00860B41"/>
    <w:rsid w:val="008809BB"/>
    <w:rsid w:val="00893055"/>
    <w:rsid w:val="00894CD9"/>
    <w:rsid w:val="008B51EB"/>
    <w:rsid w:val="008B6B8D"/>
    <w:rsid w:val="008C042A"/>
    <w:rsid w:val="008C2A76"/>
    <w:rsid w:val="008C6D5D"/>
    <w:rsid w:val="008D386E"/>
    <w:rsid w:val="008E100D"/>
    <w:rsid w:val="008E25F9"/>
    <w:rsid w:val="008E2944"/>
    <w:rsid w:val="008E3695"/>
    <w:rsid w:val="008E3A60"/>
    <w:rsid w:val="008E43B8"/>
    <w:rsid w:val="008E5D74"/>
    <w:rsid w:val="008E6369"/>
    <w:rsid w:val="00901CA2"/>
    <w:rsid w:val="00915646"/>
    <w:rsid w:val="00920CD5"/>
    <w:rsid w:val="00922D30"/>
    <w:rsid w:val="00932AD7"/>
    <w:rsid w:val="00934063"/>
    <w:rsid w:val="00934845"/>
    <w:rsid w:val="0094144A"/>
    <w:rsid w:val="00941F0B"/>
    <w:rsid w:val="00943BA0"/>
    <w:rsid w:val="00947438"/>
    <w:rsid w:val="00953547"/>
    <w:rsid w:val="00965078"/>
    <w:rsid w:val="0096739A"/>
    <w:rsid w:val="00967EB3"/>
    <w:rsid w:val="009701C8"/>
    <w:rsid w:val="00971F24"/>
    <w:rsid w:val="0097376E"/>
    <w:rsid w:val="00973845"/>
    <w:rsid w:val="00974645"/>
    <w:rsid w:val="00975821"/>
    <w:rsid w:val="00982CBE"/>
    <w:rsid w:val="00995483"/>
    <w:rsid w:val="00996368"/>
    <w:rsid w:val="009A04A4"/>
    <w:rsid w:val="009A1EFB"/>
    <w:rsid w:val="009A2868"/>
    <w:rsid w:val="009A3BB3"/>
    <w:rsid w:val="009B5966"/>
    <w:rsid w:val="009B7374"/>
    <w:rsid w:val="009C172F"/>
    <w:rsid w:val="009C3C6E"/>
    <w:rsid w:val="009D194F"/>
    <w:rsid w:val="009E1D3B"/>
    <w:rsid w:val="009E30E8"/>
    <w:rsid w:val="009F7446"/>
    <w:rsid w:val="00A0163E"/>
    <w:rsid w:val="00A14E75"/>
    <w:rsid w:val="00A204D1"/>
    <w:rsid w:val="00A2542D"/>
    <w:rsid w:val="00A27775"/>
    <w:rsid w:val="00A31137"/>
    <w:rsid w:val="00A37660"/>
    <w:rsid w:val="00A40B04"/>
    <w:rsid w:val="00A44EB7"/>
    <w:rsid w:val="00A549F5"/>
    <w:rsid w:val="00A56719"/>
    <w:rsid w:val="00A57B52"/>
    <w:rsid w:val="00A57D9E"/>
    <w:rsid w:val="00A608FC"/>
    <w:rsid w:val="00A6136F"/>
    <w:rsid w:val="00A75E94"/>
    <w:rsid w:val="00A76E74"/>
    <w:rsid w:val="00A84A92"/>
    <w:rsid w:val="00A84AAE"/>
    <w:rsid w:val="00A85427"/>
    <w:rsid w:val="00A8573A"/>
    <w:rsid w:val="00AA0A95"/>
    <w:rsid w:val="00AA11AC"/>
    <w:rsid w:val="00AA38CA"/>
    <w:rsid w:val="00AB2955"/>
    <w:rsid w:val="00AB2966"/>
    <w:rsid w:val="00AB2D00"/>
    <w:rsid w:val="00AC2076"/>
    <w:rsid w:val="00AC3649"/>
    <w:rsid w:val="00AD7500"/>
    <w:rsid w:val="00AE13B3"/>
    <w:rsid w:val="00AE2E03"/>
    <w:rsid w:val="00B007E3"/>
    <w:rsid w:val="00B00DDD"/>
    <w:rsid w:val="00B02E61"/>
    <w:rsid w:val="00B03DD9"/>
    <w:rsid w:val="00B103B2"/>
    <w:rsid w:val="00B11543"/>
    <w:rsid w:val="00B1372A"/>
    <w:rsid w:val="00B33FAD"/>
    <w:rsid w:val="00B34718"/>
    <w:rsid w:val="00B374C8"/>
    <w:rsid w:val="00B40C11"/>
    <w:rsid w:val="00B50769"/>
    <w:rsid w:val="00B50D74"/>
    <w:rsid w:val="00B512F3"/>
    <w:rsid w:val="00B64F41"/>
    <w:rsid w:val="00B6563E"/>
    <w:rsid w:val="00B82424"/>
    <w:rsid w:val="00B84B42"/>
    <w:rsid w:val="00B861E6"/>
    <w:rsid w:val="00B95568"/>
    <w:rsid w:val="00B95ACE"/>
    <w:rsid w:val="00B976F3"/>
    <w:rsid w:val="00BA2D30"/>
    <w:rsid w:val="00BA563B"/>
    <w:rsid w:val="00BA5ED1"/>
    <w:rsid w:val="00BB392D"/>
    <w:rsid w:val="00BB3F02"/>
    <w:rsid w:val="00BC038A"/>
    <w:rsid w:val="00BC2AB8"/>
    <w:rsid w:val="00BD153F"/>
    <w:rsid w:val="00BD2077"/>
    <w:rsid w:val="00BD2732"/>
    <w:rsid w:val="00BD4280"/>
    <w:rsid w:val="00BF2289"/>
    <w:rsid w:val="00BF6C90"/>
    <w:rsid w:val="00BF6EFA"/>
    <w:rsid w:val="00BF76B1"/>
    <w:rsid w:val="00C0002D"/>
    <w:rsid w:val="00C016C8"/>
    <w:rsid w:val="00C0522A"/>
    <w:rsid w:val="00C06761"/>
    <w:rsid w:val="00C072A1"/>
    <w:rsid w:val="00C232B3"/>
    <w:rsid w:val="00C34DD0"/>
    <w:rsid w:val="00C400E1"/>
    <w:rsid w:val="00C553E7"/>
    <w:rsid w:val="00C62B92"/>
    <w:rsid w:val="00C62B9C"/>
    <w:rsid w:val="00C63E5E"/>
    <w:rsid w:val="00C66760"/>
    <w:rsid w:val="00C67B71"/>
    <w:rsid w:val="00C74E6F"/>
    <w:rsid w:val="00C816FB"/>
    <w:rsid w:val="00C9498E"/>
    <w:rsid w:val="00C95521"/>
    <w:rsid w:val="00C9794D"/>
    <w:rsid w:val="00CA52DC"/>
    <w:rsid w:val="00CB174D"/>
    <w:rsid w:val="00CB2345"/>
    <w:rsid w:val="00CB2BF7"/>
    <w:rsid w:val="00CC052B"/>
    <w:rsid w:val="00CC1797"/>
    <w:rsid w:val="00CC1EC9"/>
    <w:rsid w:val="00CC2994"/>
    <w:rsid w:val="00CC6123"/>
    <w:rsid w:val="00CD1737"/>
    <w:rsid w:val="00CD47BB"/>
    <w:rsid w:val="00CE19A7"/>
    <w:rsid w:val="00CE64D3"/>
    <w:rsid w:val="00CF450B"/>
    <w:rsid w:val="00CF51F4"/>
    <w:rsid w:val="00D07E13"/>
    <w:rsid w:val="00D13B00"/>
    <w:rsid w:val="00D16E4D"/>
    <w:rsid w:val="00D2135A"/>
    <w:rsid w:val="00D239B2"/>
    <w:rsid w:val="00D312CB"/>
    <w:rsid w:val="00D36DF1"/>
    <w:rsid w:val="00D37E0C"/>
    <w:rsid w:val="00D4119E"/>
    <w:rsid w:val="00D45140"/>
    <w:rsid w:val="00D502EA"/>
    <w:rsid w:val="00D51CFE"/>
    <w:rsid w:val="00D543AA"/>
    <w:rsid w:val="00D561ED"/>
    <w:rsid w:val="00D574FE"/>
    <w:rsid w:val="00D57AA2"/>
    <w:rsid w:val="00D61E88"/>
    <w:rsid w:val="00D65EBF"/>
    <w:rsid w:val="00D737E1"/>
    <w:rsid w:val="00D76298"/>
    <w:rsid w:val="00D76FEE"/>
    <w:rsid w:val="00D81B0D"/>
    <w:rsid w:val="00D9057E"/>
    <w:rsid w:val="00D90BCB"/>
    <w:rsid w:val="00D95AE8"/>
    <w:rsid w:val="00D96E36"/>
    <w:rsid w:val="00DA19D6"/>
    <w:rsid w:val="00DA7748"/>
    <w:rsid w:val="00DB0262"/>
    <w:rsid w:val="00DB116E"/>
    <w:rsid w:val="00DB17D7"/>
    <w:rsid w:val="00DB201B"/>
    <w:rsid w:val="00DB29F7"/>
    <w:rsid w:val="00DB2F1B"/>
    <w:rsid w:val="00DB3468"/>
    <w:rsid w:val="00DC0E35"/>
    <w:rsid w:val="00DC5B81"/>
    <w:rsid w:val="00DD7D1F"/>
    <w:rsid w:val="00DE1A95"/>
    <w:rsid w:val="00DE3F78"/>
    <w:rsid w:val="00DE4954"/>
    <w:rsid w:val="00DF21E9"/>
    <w:rsid w:val="00DF26B5"/>
    <w:rsid w:val="00E02D9B"/>
    <w:rsid w:val="00E03210"/>
    <w:rsid w:val="00E06F20"/>
    <w:rsid w:val="00E1307F"/>
    <w:rsid w:val="00E14A14"/>
    <w:rsid w:val="00E20A01"/>
    <w:rsid w:val="00E214CF"/>
    <w:rsid w:val="00E2549F"/>
    <w:rsid w:val="00E32EC8"/>
    <w:rsid w:val="00E34D8A"/>
    <w:rsid w:val="00E45D73"/>
    <w:rsid w:val="00E52D2B"/>
    <w:rsid w:val="00E571C3"/>
    <w:rsid w:val="00E610FE"/>
    <w:rsid w:val="00E67DEE"/>
    <w:rsid w:val="00E749D2"/>
    <w:rsid w:val="00E76C3F"/>
    <w:rsid w:val="00E7718C"/>
    <w:rsid w:val="00E816BD"/>
    <w:rsid w:val="00E83E98"/>
    <w:rsid w:val="00E84D4F"/>
    <w:rsid w:val="00E86AF5"/>
    <w:rsid w:val="00EA1714"/>
    <w:rsid w:val="00EB13DE"/>
    <w:rsid w:val="00EB2312"/>
    <w:rsid w:val="00EB539B"/>
    <w:rsid w:val="00EC369D"/>
    <w:rsid w:val="00EC613D"/>
    <w:rsid w:val="00ED12FF"/>
    <w:rsid w:val="00EE05AA"/>
    <w:rsid w:val="00EE2613"/>
    <w:rsid w:val="00EE7FD7"/>
    <w:rsid w:val="00EF49BF"/>
    <w:rsid w:val="00F0130F"/>
    <w:rsid w:val="00F022D2"/>
    <w:rsid w:val="00F054F9"/>
    <w:rsid w:val="00F0753D"/>
    <w:rsid w:val="00F153A4"/>
    <w:rsid w:val="00F15778"/>
    <w:rsid w:val="00F15DB8"/>
    <w:rsid w:val="00F15E6C"/>
    <w:rsid w:val="00F22F3B"/>
    <w:rsid w:val="00F27455"/>
    <w:rsid w:val="00F3190D"/>
    <w:rsid w:val="00F3230B"/>
    <w:rsid w:val="00F32B0B"/>
    <w:rsid w:val="00F338F6"/>
    <w:rsid w:val="00F36113"/>
    <w:rsid w:val="00F36C41"/>
    <w:rsid w:val="00F44381"/>
    <w:rsid w:val="00F50173"/>
    <w:rsid w:val="00F50E0A"/>
    <w:rsid w:val="00F50FB9"/>
    <w:rsid w:val="00F52F55"/>
    <w:rsid w:val="00F539DF"/>
    <w:rsid w:val="00F54DE1"/>
    <w:rsid w:val="00F56856"/>
    <w:rsid w:val="00F60EDE"/>
    <w:rsid w:val="00F61225"/>
    <w:rsid w:val="00F62B8F"/>
    <w:rsid w:val="00F65090"/>
    <w:rsid w:val="00F659B8"/>
    <w:rsid w:val="00F71034"/>
    <w:rsid w:val="00F83835"/>
    <w:rsid w:val="00F8466E"/>
    <w:rsid w:val="00F90F1A"/>
    <w:rsid w:val="00F91D91"/>
    <w:rsid w:val="00FA0B90"/>
    <w:rsid w:val="00FA0E1E"/>
    <w:rsid w:val="00FA5FFE"/>
    <w:rsid w:val="00FA618A"/>
    <w:rsid w:val="00FB3E49"/>
    <w:rsid w:val="00FB5CBE"/>
    <w:rsid w:val="00FB7F41"/>
    <w:rsid w:val="00FC0D91"/>
    <w:rsid w:val="00FD6465"/>
    <w:rsid w:val="00FE5A2D"/>
    <w:rsid w:val="00FF350C"/>
    <w:rsid w:val="00FF5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1AF2EF62"/>
  <w15:docId w15:val="{2EB5F240-43AB-43DB-839C-7741E9396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76E74"/>
    <w:pPr>
      <w:spacing w:after="40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387C80"/>
    <w:pPr>
      <w:keepNext/>
      <w:numPr>
        <w:numId w:val="1"/>
      </w:numPr>
      <w:tabs>
        <w:tab w:val="clear" w:pos="522"/>
      </w:tabs>
      <w:spacing w:before="120" w:after="60"/>
      <w:ind w:left="720" w:hanging="720"/>
      <w:outlineLvl w:val="0"/>
    </w:pPr>
    <w:rPr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qFormat/>
    <w:rsid w:val="00387C80"/>
    <w:pPr>
      <w:numPr>
        <w:ilvl w:val="1"/>
        <w:numId w:val="1"/>
      </w:numPr>
      <w:tabs>
        <w:tab w:val="clear" w:pos="576"/>
      </w:tabs>
      <w:spacing w:before="60" w:after="20"/>
      <w:ind w:left="720" w:hanging="720"/>
      <w:outlineLvl w:val="1"/>
    </w:pPr>
    <w:rPr>
      <w:snapToGrid w:val="0"/>
      <w:szCs w:val="20"/>
    </w:rPr>
  </w:style>
  <w:style w:type="paragraph" w:styleId="Heading3">
    <w:name w:val="heading 3"/>
    <w:basedOn w:val="Normal"/>
    <w:next w:val="Normal"/>
    <w:link w:val="Heading3Char"/>
    <w:qFormat/>
    <w:rsid w:val="00387C80"/>
    <w:pPr>
      <w:numPr>
        <w:ilvl w:val="2"/>
        <w:numId w:val="1"/>
      </w:numPr>
      <w:tabs>
        <w:tab w:val="clear" w:pos="720"/>
      </w:tabs>
      <w:spacing w:before="60" w:after="20"/>
      <w:outlineLvl w:val="2"/>
    </w:pPr>
    <w:rPr>
      <w:szCs w:val="20"/>
    </w:rPr>
  </w:style>
  <w:style w:type="paragraph" w:styleId="Heading4">
    <w:name w:val="heading 4"/>
    <w:basedOn w:val="Normal"/>
    <w:next w:val="Normal"/>
    <w:qFormat/>
    <w:rsid w:val="00F153A4"/>
    <w:pPr>
      <w:tabs>
        <w:tab w:val="num" w:pos="1080"/>
      </w:tabs>
      <w:spacing w:before="20" w:after="20"/>
      <w:ind w:left="720" w:hanging="720"/>
      <w:outlineLvl w:val="3"/>
    </w:pPr>
    <w:rPr>
      <w:szCs w:val="20"/>
    </w:rPr>
  </w:style>
  <w:style w:type="paragraph" w:styleId="Heading5">
    <w:name w:val="heading 5"/>
    <w:basedOn w:val="Normal"/>
    <w:next w:val="Normal"/>
    <w:link w:val="Heading5Char"/>
    <w:qFormat/>
    <w:rsid w:val="00766D36"/>
    <w:pPr>
      <w:outlineLvl w:val="4"/>
    </w:pPr>
    <w:rPr>
      <w:b/>
      <w:sz w:val="22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rsid w:val="00CC1EC9"/>
    <w:rPr>
      <w:b/>
      <w:sz w:val="22"/>
      <w:lang w:val="en-US" w:eastAsia="en-US" w:bidi="ar-SA"/>
    </w:rPr>
  </w:style>
  <w:style w:type="character" w:styleId="FollowedHyperlink">
    <w:name w:val="FollowedHyperlink"/>
    <w:basedOn w:val="DefaultParagraphFont"/>
    <w:rsid w:val="00E84D4F"/>
    <w:rPr>
      <w:color w:val="800080"/>
      <w:u w:val="single"/>
    </w:rPr>
  </w:style>
  <w:style w:type="paragraph" w:styleId="TOC1">
    <w:name w:val="toc 1"/>
    <w:basedOn w:val="Normal"/>
    <w:next w:val="Normal"/>
    <w:autoRedefine/>
    <w:uiPriority w:val="39"/>
    <w:rsid w:val="006B7947"/>
    <w:pPr>
      <w:tabs>
        <w:tab w:val="left" w:pos="720"/>
        <w:tab w:val="right" w:leader="dot" w:pos="10080"/>
      </w:tabs>
      <w:spacing w:before="120" w:after="120"/>
    </w:pPr>
    <w:rPr>
      <w:b/>
      <w:bCs/>
      <w:caps/>
    </w:rPr>
  </w:style>
  <w:style w:type="paragraph" w:styleId="TOC2">
    <w:name w:val="toc 2"/>
    <w:basedOn w:val="Normal"/>
    <w:next w:val="Normal"/>
    <w:autoRedefine/>
    <w:uiPriority w:val="39"/>
    <w:rsid w:val="00766D36"/>
    <w:pPr>
      <w:ind w:left="240"/>
    </w:pPr>
  </w:style>
  <w:style w:type="paragraph" w:styleId="TOC3">
    <w:name w:val="toc 3"/>
    <w:basedOn w:val="Normal"/>
    <w:next w:val="Normal"/>
    <w:autoRedefine/>
    <w:uiPriority w:val="39"/>
    <w:rsid w:val="00766D36"/>
    <w:pPr>
      <w:ind w:left="340"/>
    </w:pPr>
    <w:rPr>
      <w:i/>
      <w:iCs/>
    </w:rPr>
  </w:style>
  <w:style w:type="paragraph" w:styleId="TOC4">
    <w:name w:val="toc 4"/>
    <w:basedOn w:val="Normal"/>
    <w:next w:val="Normal"/>
    <w:autoRedefine/>
    <w:uiPriority w:val="39"/>
    <w:rsid w:val="006B7947"/>
    <w:pPr>
      <w:tabs>
        <w:tab w:val="left" w:pos="1680"/>
        <w:tab w:val="right" w:leader="dot" w:pos="10080"/>
      </w:tabs>
      <w:ind w:left="720"/>
    </w:pPr>
    <w:rPr>
      <w:szCs w:val="21"/>
    </w:rPr>
  </w:style>
  <w:style w:type="paragraph" w:customStyle="1" w:styleId="NOTEText">
    <w:name w:val="NOTE Text"/>
    <w:basedOn w:val="Normal"/>
    <w:qFormat/>
    <w:rsid w:val="00387C80"/>
    <w:pPr>
      <w:spacing w:before="60" w:after="20"/>
      <w:ind w:left="1627" w:hanging="907"/>
    </w:pPr>
    <w:rPr>
      <w:szCs w:val="20"/>
    </w:rPr>
  </w:style>
  <w:style w:type="paragraph" w:styleId="FootnoteText">
    <w:name w:val="footnote text"/>
    <w:basedOn w:val="Normal"/>
    <w:link w:val="FootnoteTextChar"/>
    <w:uiPriority w:val="99"/>
    <w:semiHidden/>
    <w:rsid w:val="00766D36"/>
    <w:rPr>
      <w:sz w:val="20"/>
      <w:szCs w:val="20"/>
    </w:rPr>
  </w:style>
  <w:style w:type="character" w:styleId="CommentReference">
    <w:name w:val="annotation reference"/>
    <w:basedOn w:val="DefaultParagraphFont"/>
    <w:semiHidden/>
    <w:rsid w:val="00783635"/>
    <w:rPr>
      <w:sz w:val="16"/>
      <w:szCs w:val="16"/>
    </w:rPr>
  </w:style>
  <w:style w:type="paragraph" w:customStyle="1" w:styleId="TASKHeader">
    <w:name w:val="TASK Header"/>
    <w:basedOn w:val="Heading4"/>
    <w:next w:val="Normal"/>
    <w:rsid w:val="00F8466E"/>
    <w:pPr>
      <w:numPr>
        <w:numId w:val="2"/>
      </w:numPr>
      <w:pBdr>
        <w:top w:val="single" w:sz="4" w:space="4" w:color="auto"/>
        <w:left w:val="single" w:sz="4" w:space="4" w:color="auto"/>
        <w:bottom w:val="single" w:sz="4" w:space="4" w:color="auto"/>
        <w:right w:val="single" w:sz="4" w:space="4" w:color="auto"/>
      </w:pBdr>
      <w:tabs>
        <w:tab w:val="left" w:pos="851"/>
      </w:tabs>
      <w:spacing w:before="160" w:after="160"/>
    </w:pPr>
  </w:style>
  <w:style w:type="paragraph" w:styleId="Footer">
    <w:name w:val="footer"/>
    <w:basedOn w:val="Normal"/>
    <w:rsid w:val="00766D36"/>
    <w:pPr>
      <w:tabs>
        <w:tab w:val="right" w:pos="8640"/>
      </w:tabs>
    </w:pPr>
  </w:style>
  <w:style w:type="character" w:styleId="FootnoteReference">
    <w:name w:val="footnote reference"/>
    <w:basedOn w:val="DefaultParagraphFont"/>
    <w:semiHidden/>
    <w:rsid w:val="00766D36"/>
    <w:rPr>
      <w:vertAlign w:val="superscript"/>
    </w:rPr>
  </w:style>
  <w:style w:type="paragraph" w:styleId="CommentText">
    <w:name w:val="annotation text"/>
    <w:basedOn w:val="Normal"/>
    <w:semiHidden/>
    <w:rsid w:val="00783635"/>
    <w:rPr>
      <w:sz w:val="20"/>
      <w:szCs w:val="20"/>
    </w:rPr>
  </w:style>
  <w:style w:type="paragraph" w:styleId="TOC5">
    <w:name w:val="toc 5"/>
    <w:basedOn w:val="Normal"/>
    <w:next w:val="Normal"/>
    <w:autoRedefine/>
    <w:semiHidden/>
    <w:rsid w:val="00766D36"/>
    <w:pPr>
      <w:ind w:left="960"/>
    </w:pPr>
  </w:style>
  <w:style w:type="paragraph" w:styleId="TOC6">
    <w:name w:val="toc 6"/>
    <w:basedOn w:val="Normal"/>
    <w:next w:val="Normal"/>
    <w:autoRedefine/>
    <w:semiHidden/>
    <w:rsid w:val="00766D36"/>
    <w:pPr>
      <w:ind w:left="1200"/>
    </w:pPr>
  </w:style>
  <w:style w:type="paragraph" w:styleId="TOC7">
    <w:name w:val="toc 7"/>
    <w:basedOn w:val="Normal"/>
    <w:next w:val="Normal"/>
    <w:autoRedefine/>
    <w:semiHidden/>
    <w:rsid w:val="00766D36"/>
    <w:pPr>
      <w:ind w:left="1440"/>
    </w:pPr>
  </w:style>
  <w:style w:type="paragraph" w:styleId="TOC8">
    <w:name w:val="toc 8"/>
    <w:basedOn w:val="Normal"/>
    <w:next w:val="Normal"/>
    <w:autoRedefine/>
    <w:semiHidden/>
    <w:rsid w:val="00766D36"/>
    <w:pPr>
      <w:ind w:left="1680"/>
    </w:pPr>
  </w:style>
  <w:style w:type="paragraph" w:styleId="TOC9">
    <w:name w:val="toc 9"/>
    <w:basedOn w:val="Normal"/>
    <w:next w:val="Normal"/>
    <w:autoRedefine/>
    <w:semiHidden/>
    <w:rsid w:val="00766D36"/>
    <w:pPr>
      <w:ind w:left="1920"/>
    </w:pPr>
  </w:style>
  <w:style w:type="character" w:styleId="Hyperlink">
    <w:name w:val="Hyperlink"/>
    <w:basedOn w:val="DefaultParagraphFont"/>
    <w:uiPriority w:val="99"/>
    <w:rsid w:val="00766D36"/>
    <w:rPr>
      <w:color w:val="0000FF"/>
      <w:u w:val="single"/>
    </w:rPr>
  </w:style>
  <w:style w:type="paragraph" w:styleId="CommentSubject">
    <w:name w:val="annotation subject"/>
    <w:basedOn w:val="CommentText"/>
    <w:next w:val="CommentText"/>
    <w:semiHidden/>
    <w:rsid w:val="00783635"/>
    <w:rPr>
      <w:b/>
      <w:bCs/>
    </w:rPr>
  </w:style>
  <w:style w:type="paragraph" w:styleId="BalloonText">
    <w:name w:val="Balloon Text"/>
    <w:basedOn w:val="Normal"/>
    <w:semiHidden/>
    <w:rsid w:val="00783635"/>
    <w:rPr>
      <w:rFonts w:ascii="Tahoma" w:hAnsi="Tahoma" w:cs="Tahoma"/>
      <w:sz w:val="16"/>
      <w:szCs w:val="16"/>
    </w:rPr>
  </w:style>
  <w:style w:type="paragraph" w:styleId="DocumentMap">
    <w:name w:val="Document Map"/>
    <w:basedOn w:val="Normal"/>
    <w:semiHidden/>
    <w:rsid w:val="00BF2289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ListParagraph">
    <w:name w:val="List Paragraph"/>
    <w:basedOn w:val="Normal"/>
    <w:uiPriority w:val="34"/>
    <w:qFormat/>
    <w:rsid w:val="00760D25"/>
    <w:pPr>
      <w:ind w:left="720"/>
      <w:contextualSpacing/>
    </w:pPr>
  </w:style>
  <w:style w:type="paragraph" w:customStyle="1" w:styleId="IndentedParagraph">
    <w:name w:val="Indented Paragraph"/>
    <w:basedOn w:val="Normal"/>
    <w:qFormat/>
    <w:rsid w:val="00387C80"/>
    <w:pPr>
      <w:spacing w:before="60" w:after="20"/>
      <w:ind w:left="720"/>
    </w:pPr>
  </w:style>
  <w:style w:type="paragraph" w:customStyle="1" w:styleId="MiniNormal">
    <w:name w:val="Mini Normal"/>
    <w:basedOn w:val="Normal"/>
    <w:qFormat/>
    <w:rsid w:val="00526072"/>
    <w:pPr>
      <w:spacing w:before="20" w:after="20"/>
    </w:pPr>
    <w:rPr>
      <w:sz w:val="20"/>
    </w:rPr>
  </w:style>
  <w:style w:type="paragraph" w:styleId="NormalWeb">
    <w:name w:val="Normal (Web)"/>
    <w:basedOn w:val="Normal"/>
    <w:uiPriority w:val="99"/>
    <w:unhideWhenUsed/>
    <w:rsid w:val="00DB116E"/>
    <w:pPr>
      <w:spacing w:before="100" w:beforeAutospacing="1" w:after="100" w:afterAutospacing="1"/>
    </w:pPr>
  </w:style>
  <w:style w:type="paragraph" w:customStyle="1" w:styleId="TableText">
    <w:name w:val="Table Text"/>
    <w:basedOn w:val="Normal"/>
    <w:uiPriority w:val="99"/>
    <w:rsid w:val="00060E90"/>
    <w:pPr>
      <w:spacing w:before="20" w:after="20"/>
    </w:pPr>
    <w:rPr>
      <w:szCs w:val="20"/>
    </w:rPr>
  </w:style>
  <w:style w:type="table" w:styleId="TableGrid">
    <w:name w:val="Table Grid"/>
    <w:basedOn w:val="TableNormal"/>
    <w:rsid w:val="00901CA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387C80"/>
    <w:rPr>
      <w:b/>
      <w:sz w:val="28"/>
      <w:szCs w:val="32"/>
    </w:rPr>
  </w:style>
  <w:style w:type="character" w:customStyle="1" w:styleId="Heading2Char">
    <w:name w:val="Heading 2 Char"/>
    <w:basedOn w:val="DefaultParagraphFont"/>
    <w:link w:val="Heading2"/>
    <w:rsid w:val="00387C80"/>
    <w:rPr>
      <w:snapToGrid w:val="0"/>
      <w:sz w:val="24"/>
    </w:rPr>
  </w:style>
  <w:style w:type="character" w:customStyle="1" w:styleId="Heading3Char">
    <w:name w:val="Heading 3 Char"/>
    <w:basedOn w:val="DefaultParagraphFont"/>
    <w:link w:val="Heading3"/>
    <w:rsid w:val="00387C80"/>
    <w:rPr>
      <w:sz w:val="24"/>
    </w:rPr>
  </w:style>
  <w:style w:type="numbering" w:customStyle="1" w:styleId="WorkInstructionHeadings">
    <w:name w:val="Work Instruction Headings"/>
    <w:uiPriority w:val="99"/>
    <w:rsid w:val="00A608FC"/>
    <w:pPr>
      <w:numPr>
        <w:numId w:val="3"/>
      </w:numPr>
    </w:pPr>
  </w:style>
  <w:style w:type="paragraph" w:styleId="Header">
    <w:name w:val="header"/>
    <w:basedOn w:val="Normal"/>
    <w:link w:val="HeaderChar"/>
    <w:uiPriority w:val="99"/>
    <w:rsid w:val="00EA1714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A1714"/>
    <w:rPr>
      <w:sz w:val="24"/>
      <w:szCs w:val="24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07E13"/>
  </w:style>
  <w:style w:type="paragraph" w:customStyle="1" w:styleId="BulletText2">
    <w:name w:val="Bullet Text 2"/>
    <w:basedOn w:val="Normal"/>
    <w:rsid w:val="00D07E13"/>
    <w:pPr>
      <w:spacing w:after="0"/>
      <w:ind w:left="720" w:hanging="187"/>
    </w:pPr>
    <w:rPr>
      <w:szCs w:val="20"/>
    </w:rPr>
  </w:style>
  <w:style w:type="paragraph" w:customStyle="1" w:styleId="TableHeaderText">
    <w:name w:val="Table Header Text"/>
    <w:basedOn w:val="TableText"/>
    <w:uiPriority w:val="99"/>
    <w:unhideWhenUsed/>
    <w:rsid w:val="00D07E13"/>
    <w:pPr>
      <w:spacing w:before="0" w:after="0"/>
      <w:jc w:val="center"/>
    </w:pPr>
    <w:rPr>
      <w:rFonts w:ascii="Arial" w:hAnsi="Arial"/>
      <w:b/>
      <w:sz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2D5EC9"/>
    <w:pPr>
      <w:keepLines/>
      <w:numPr>
        <w:numId w:val="0"/>
      </w:numPr>
      <w:spacing w:before="240" w:after="0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100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05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6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118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77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082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615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4123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2446414">
                              <w:marLeft w:val="30"/>
                              <w:marRight w:val="0"/>
                              <w:marTop w:val="52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39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5807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420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90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8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59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dep01294\Application%20Data\Microsoft\Templates\QSdocument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F678FEDB7A42245B1384B2266AE28B3" ma:contentTypeVersion="17" ma:contentTypeDescription="Create a new document." ma:contentTypeScope="" ma:versionID="cbdfca0073f416d9f63a5929f022d96c">
  <xsd:schema xmlns:xsd="http://www.w3.org/2001/XMLSchema" xmlns:xs="http://www.w3.org/2001/XMLSchema" xmlns:p="http://schemas.microsoft.com/office/2006/metadata/properties" xmlns:ns2="7fe36c15-68b0-44dc-abb6-802e105abb4d" xmlns:ns3="49919dca-d9c1-492f-bd36-8a887e31a6e3" xmlns:ns4="9f5806e3-787a-4589-b14b-c90b8de228c1" targetNamespace="http://schemas.microsoft.com/office/2006/metadata/properties" ma:root="true" ma:fieldsID="84421b11ae053ebf7b41d3a8d187c9d3" ns2:_="" ns3:_="" ns4:_="">
    <xsd:import namespace="7fe36c15-68b0-44dc-abb6-802e105abb4d"/>
    <xsd:import namespace="49919dca-d9c1-492f-bd36-8a887e31a6e3"/>
    <xsd:import namespace="9f5806e3-787a-4589-b14b-c90b8de228c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4:SharedWithUsers" minOccurs="0"/>
                <xsd:element ref="ns4:SharedWithDetails" minOccurs="0"/>
                <xsd:element ref="ns2:MediaServiceObjectDetectorVersions" minOccurs="0"/>
                <xsd:element ref="ns2:MediaServiceSearchPropertie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e36c15-68b0-44dc-abb6-802e105abb4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e40374fb-a6cc-4854-989f-c1d94a7967e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919dca-d9c1-492f-bd36-8a887e31a6e3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a901986f-7cea-46fb-8242-7cf76e999b78}" ma:internalName="TaxCatchAll" ma:showField="CatchAllData" ma:web="9f5806e3-787a-4589-b14b-c90b8de228c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5806e3-787a-4589-b14b-c90b8de228c1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SharedContentType xmlns="Microsoft.SharePoint.Taxonomy.ContentTypeSync" SourceId="e40374fb-a6cc-4854-989f-c1d94a7967ee" ContentTypeId="0x01" PreviousValue="false"/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fe36c15-68b0-44dc-abb6-802e105abb4d">
      <Terms xmlns="http://schemas.microsoft.com/office/infopath/2007/PartnerControls"/>
    </lcf76f155ced4ddcb4097134ff3c332f>
    <TaxCatchAll xmlns="49919dca-d9c1-492f-bd36-8a887e31a6e3" xsi:nil="true"/>
  </documentManagement>
</p:properties>
</file>

<file path=customXml/itemProps1.xml><?xml version="1.0" encoding="utf-8"?>
<ds:datastoreItem xmlns:ds="http://schemas.openxmlformats.org/officeDocument/2006/customXml" ds:itemID="{33EF9050-9C7E-4B34-AB67-3AF31E3C852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43047F4-2EDF-4111-9DBA-C2128D59895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1907D25-725F-474A-8E5D-23324D53E4A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fe36c15-68b0-44dc-abb6-802e105abb4d"/>
    <ds:schemaRef ds:uri="49919dca-d9c1-492f-bd36-8a887e31a6e3"/>
    <ds:schemaRef ds:uri="9f5806e3-787a-4589-b14b-c90b8de228c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B214FC1-4C36-4293-AA3D-23887FD474C1}">
  <ds:schemaRefs>
    <ds:schemaRef ds:uri="Microsoft.SharePoint.Taxonomy.ContentTypeSync"/>
  </ds:schemaRefs>
</ds:datastoreItem>
</file>

<file path=customXml/itemProps5.xml><?xml version="1.0" encoding="utf-8"?>
<ds:datastoreItem xmlns:ds="http://schemas.openxmlformats.org/officeDocument/2006/customXml" ds:itemID="{80A70197-AFBF-4E92-B699-0FF29582F088}">
  <ds:schemaRefs>
    <ds:schemaRef ds:uri="http://schemas.microsoft.com/office/2006/metadata/properties"/>
    <ds:schemaRef ds:uri="http://schemas.microsoft.com/office/infopath/2007/PartnerControls"/>
    <ds:schemaRef ds:uri="7fe36c15-68b0-44dc-abb6-802e105abb4d"/>
    <ds:schemaRef ds:uri="49919dca-d9c1-492f-bd36-8a887e31a6e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QSdocument</Template>
  <TotalTime>0</TotalTime>
  <Pages>4</Pages>
  <Words>381</Words>
  <Characters>2262</Characters>
  <Application>Microsoft Office Word</Application>
  <DocSecurity>0</DocSecurity>
  <Lines>141</Lines>
  <Paragraphs>105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Notice</vt:lpstr>
    </vt:vector>
  </TitlesOfParts>
  <Company>Philips</Company>
  <LinksUpToDate>false</LinksUpToDate>
  <CharactersWithSpaces>2538</CharactersWithSpaces>
  <SharedDoc>false</SharedDoc>
  <HLinks>
    <vt:vector size="42" baseType="variant">
      <vt:variant>
        <vt:i4>1310773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_Toc225046670</vt:lpwstr>
      </vt:variant>
      <vt:variant>
        <vt:i4>1376309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_Toc225046669</vt:lpwstr>
      </vt:variant>
      <vt:variant>
        <vt:i4>1376309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_Toc225046668</vt:lpwstr>
      </vt:variant>
      <vt:variant>
        <vt:i4>1376309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_Toc225046667</vt:lpwstr>
      </vt:variant>
      <vt:variant>
        <vt:i4>1376309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_Toc225046666</vt:lpwstr>
      </vt:variant>
      <vt:variant>
        <vt:i4>1376309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_Toc225046665</vt:lpwstr>
      </vt:variant>
      <vt:variant>
        <vt:i4>1376309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_Toc225046664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Notice</dc:title>
  <dc:creator>dep01294</dc:creator>
  <cp:lastModifiedBy>Ferreira, Telma</cp:lastModifiedBy>
  <cp:revision>45</cp:revision>
  <cp:lastPrinted>2022-03-30T17:54:00Z</cp:lastPrinted>
  <dcterms:created xsi:type="dcterms:W3CDTF">2019-11-29T09:50:00Z</dcterms:created>
  <dcterms:modified xsi:type="dcterms:W3CDTF">2026-03-24T12:51:00Z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0x010100FF678FEDB7A42245B1384B2266AE28B3</vt:lpwstr>
  </property>
  <property fmtid="{D5CDD505-2E9C-101B-9397-08002B2CF9AE}" pid="3" name="MediaServiceImageTags">
    <vt:lpwstr/>
  </property>
  <property fmtid="{D5CDD505-2E9C-101B-9397-08002B2CF9AE}" pid="5" name="docLang">
    <vt:lpwstr>en</vt:lpwstr>
  </property>
</Properties>
</file>